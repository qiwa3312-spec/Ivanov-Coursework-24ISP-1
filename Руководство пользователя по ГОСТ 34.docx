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-822"/>
        <w:tblW w:w="10477" w:type="dxa"/>
        <w:tblLook w:val="0000" w:firstRow="0" w:lastRow="0" w:firstColumn="0" w:lastColumn="0" w:noHBand="0" w:noVBand="0"/>
      </w:tblPr>
      <w:tblGrid>
        <w:gridCol w:w="2322"/>
        <w:gridCol w:w="2547"/>
        <w:gridCol w:w="1495"/>
        <w:gridCol w:w="1291"/>
        <w:gridCol w:w="142"/>
        <w:gridCol w:w="1284"/>
        <w:gridCol w:w="1396"/>
      </w:tblGrid>
      <w:tr w:rsidR="00032146" w14:paraId="45C41B19" w14:textId="77777777" w:rsidTr="00C37651">
        <w:trPr>
          <w:trHeight w:val="3468"/>
        </w:trPr>
        <w:tc>
          <w:tcPr>
            <w:tcW w:w="10477" w:type="dxa"/>
            <w:gridSpan w:val="7"/>
          </w:tcPr>
          <w:p w14:paraId="24A6ECD4" w14:textId="77777777" w:rsidR="00032146" w:rsidRDefault="00032146" w:rsidP="00C37651">
            <w:pPr>
              <w:pStyle w:val="a0"/>
              <w:spacing w:before="360" w:after="240"/>
              <w:ind w:firstLine="0"/>
              <w:jc w:val="center"/>
            </w:pPr>
            <w:r>
              <w:t>Министерство науки высшего образования Российской Федерации</w:t>
            </w:r>
          </w:p>
          <w:p w14:paraId="32D83C6F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ОРСКИЙ ГУМАНИТАРНО-ТЕХНОЛОГИЧЕСКИЙ ИНСТИТУТ (ФИЛИАЛ)</w:t>
            </w:r>
          </w:p>
          <w:p w14:paraId="2C9349BD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ФЕДЕРАЛЬНОГО ГОСУДАРСТВЕННОГО БЮДЖЕТНОГО</w:t>
            </w:r>
          </w:p>
          <w:p w14:paraId="2980A237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ОБРАЗОВАТЕЛЬНОГО УЧРЕЖДЕНИЯ ВЫСШЕГО ОБРАЗОВАНИЯ</w:t>
            </w:r>
          </w:p>
          <w:p w14:paraId="3AA077DD" w14:textId="77777777" w:rsidR="002F2A97" w:rsidRDefault="00032146" w:rsidP="00C37651">
            <w:pPr>
              <w:pStyle w:val="a0"/>
              <w:ind w:firstLine="0"/>
              <w:jc w:val="center"/>
            </w:pPr>
            <w:r>
              <w:t xml:space="preserve">«ОРЕНБУРГСКИЙ ГОСУДАРСТВЕННЫЙ УНИВЕРСИТЕТ </w:t>
            </w:r>
          </w:p>
          <w:p w14:paraId="46DBE78E" w14:textId="4D25B513" w:rsidR="00032146" w:rsidRDefault="002F2A97" w:rsidP="00C37651">
            <w:pPr>
              <w:pStyle w:val="a0"/>
              <w:ind w:firstLine="0"/>
              <w:jc w:val="center"/>
            </w:pPr>
            <w:r>
              <w:t>ИМЕНИ В.А. БОНДАРЕНКО»</w:t>
            </w:r>
          </w:p>
          <w:p w14:paraId="7D4F08AD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5C0CC9BC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71A418EC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Факультет среднего профессионального образования</w:t>
            </w:r>
          </w:p>
          <w:p w14:paraId="3F5CF797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C933E62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7CD3055" w14:textId="77777777" w:rsidR="00032146" w:rsidRDefault="00032146" w:rsidP="00C37651">
            <w:pPr>
              <w:pStyle w:val="a0"/>
              <w:ind w:firstLine="0"/>
              <w:jc w:val="center"/>
            </w:pPr>
          </w:p>
        </w:tc>
      </w:tr>
      <w:tr w:rsidR="00032146" w14:paraId="1BCC2D9B" w14:textId="77777777" w:rsidTr="00C37651">
        <w:trPr>
          <w:trHeight w:val="841"/>
        </w:trPr>
        <w:tc>
          <w:tcPr>
            <w:tcW w:w="10477" w:type="dxa"/>
            <w:gridSpan w:val="7"/>
          </w:tcPr>
          <w:p w14:paraId="0F506F58" w14:textId="64B53FCD" w:rsidR="00032146" w:rsidRPr="00342074" w:rsidRDefault="00032146" w:rsidP="00C37651">
            <w:pPr>
              <w:pStyle w:val="a0"/>
              <w:ind w:firstLine="0"/>
              <w:jc w:val="center"/>
              <w:rPr>
                <w:b/>
              </w:rPr>
            </w:pPr>
            <w:r>
              <w:t>КУРСОВАЯ РАБОТА</w:t>
            </w:r>
          </w:p>
        </w:tc>
      </w:tr>
      <w:tr w:rsidR="00342096" w:rsidRPr="00342096" w14:paraId="71F6A748" w14:textId="77777777" w:rsidTr="00342096">
        <w:trPr>
          <w:trHeight w:val="1120"/>
        </w:trPr>
        <w:tc>
          <w:tcPr>
            <w:tcW w:w="10477" w:type="dxa"/>
            <w:gridSpan w:val="7"/>
          </w:tcPr>
          <w:p w14:paraId="5641BA86" w14:textId="6B86422E" w:rsidR="00032146" w:rsidRPr="00342096" w:rsidRDefault="00032146" w:rsidP="00342096">
            <w:pPr>
              <w:pStyle w:val="a0"/>
              <w:spacing w:line="360" w:lineRule="auto"/>
              <w:ind w:firstLine="0"/>
              <w:jc w:val="center"/>
            </w:pPr>
            <w:r>
              <w:t>по дисциплине «Технология разработки программного обеспечения»</w:t>
            </w:r>
          </w:p>
          <w:p w14:paraId="02FE545A" w14:textId="554F976A" w:rsidR="00827B62" w:rsidRPr="00342096" w:rsidRDefault="00827B62" w:rsidP="00342096">
            <w:pPr>
              <w:pStyle w:val="a0"/>
              <w:spacing w:line="360" w:lineRule="auto"/>
              <w:ind w:firstLine="0"/>
              <w:jc w:val="center"/>
            </w:pPr>
            <w:r>
              <w:t>профессионального модуля «Осуществление интеграции программных модулей»</w:t>
            </w:r>
          </w:p>
        </w:tc>
      </w:tr>
      <w:tr w:rsidR="00032146" w14:paraId="2511714E" w14:textId="77777777" w:rsidTr="00C37651">
        <w:trPr>
          <w:trHeight w:val="949"/>
        </w:trPr>
        <w:tc>
          <w:tcPr>
            <w:tcW w:w="10477" w:type="dxa"/>
            <w:gridSpan w:val="7"/>
          </w:tcPr>
          <w:p w14:paraId="1E7C63E8" w14:textId="3CD83D2A" w:rsidR="00032146" w:rsidRPr="00660355" w:rsidRDefault="006058CB" w:rsidP="00C37651">
            <w:pPr>
              <w:pStyle w:val="a0"/>
              <w:ind w:firstLine="0"/>
              <w:jc w:val="center"/>
              <w:rPr>
                <w:szCs w:val="28"/>
              </w:rPr>
            </w:pPr>
            <w:r>
              <w:t>Разработка компьютерной игры “Найди пару”</w:t>
            </w:r>
          </w:p>
        </w:tc>
      </w:tr>
      <w:tr w:rsidR="00032146" w14:paraId="6161CD7A" w14:textId="77777777" w:rsidTr="00C37651">
        <w:trPr>
          <w:trHeight w:val="673"/>
        </w:trPr>
        <w:tc>
          <w:tcPr>
            <w:tcW w:w="10477" w:type="dxa"/>
            <w:gridSpan w:val="7"/>
          </w:tcPr>
          <w:p w14:paraId="293495C1" w14:textId="2348133C" w:rsidR="00032146" w:rsidRPr="004001FD" w:rsidRDefault="00A532DB" w:rsidP="00C37651">
            <w:pPr>
              <w:pStyle w:val="a0"/>
              <w:ind w:firstLine="0"/>
              <w:jc w:val="center"/>
              <w:rPr>
                <w:bCs/>
              </w:rPr>
            </w:pPr>
            <w:r>
              <w:t>Руководство пользователя по ГОСТ 34</w:t>
            </w:r>
          </w:p>
        </w:tc>
      </w:tr>
      <w:tr w:rsidR="00032146" w14:paraId="31BC63A1" w14:textId="77777777" w:rsidTr="00C37651">
        <w:trPr>
          <w:trHeight w:val="399"/>
        </w:trPr>
        <w:tc>
          <w:tcPr>
            <w:tcW w:w="10477" w:type="dxa"/>
            <w:gridSpan w:val="7"/>
          </w:tcPr>
          <w:p w14:paraId="00149C4A" w14:textId="027E82C5" w:rsidR="00032146" w:rsidRPr="006F3777" w:rsidRDefault="00032146" w:rsidP="00C37651">
            <w:pPr>
              <w:pStyle w:val="a0"/>
              <w:ind w:firstLine="0"/>
              <w:jc w:val="center"/>
            </w:pPr>
            <w:r>
              <w:t xml:space="preserve">ОГУ 09.02.07. 3026. 324 ПЗ </w:t>
            </w:r>
          </w:p>
        </w:tc>
      </w:tr>
      <w:tr w:rsidR="00032146" w14:paraId="70100C14" w14:textId="77777777" w:rsidTr="00C37651">
        <w:trPr>
          <w:trHeight w:val="1093"/>
        </w:trPr>
        <w:tc>
          <w:tcPr>
            <w:tcW w:w="10477" w:type="dxa"/>
            <w:gridSpan w:val="7"/>
          </w:tcPr>
          <w:p w14:paraId="2346D96E" w14:textId="77777777" w:rsidR="00032146" w:rsidRPr="006F3777" w:rsidRDefault="00032146" w:rsidP="00C37651">
            <w:pPr>
              <w:pStyle w:val="a0"/>
              <w:ind w:firstLine="0"/>
              <w:jc w:val="center"/>
              <w:rPr>
                <w:color w:val="FF0000"/>
              </w:rPr>
            </w:pPr>
          </w:p>
        </w:tc>
      </w:tr>
      <w:tr w:rsidR="00032146" w14:paraId="2C50F927" w14:textId="77777777" w:rsidTr="00540A05">
        <w:trPr>
          <w:trHeight w:val="423"/>
        </w:trPr>
        <w:tc>
          <w:tcPr>
            <w:tcW w:w="2322" w:type="dxa"/>
          </w:tcPr>
          <w:p w14:paraId="32AC412B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54CE9A9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928" w:type="dxa"/>
            <w:gridSpan w:val="3"/>
          </w:tcPr>
          <w:p w14:paraId="42ACC678" w14:textId="77777777" w:rsidR="00032146" w:rsidRPr="0085568A" w:rsidRDefault="00032146" w:rsidP="00C37651">
            <w:pPr>
              <w:pStyle w:val="a0"/>
              <w:ind w:firstLine="0"/>
            </w:pPr>
            <w:r>
              <w:t>Руководитель</w:t>
            </w:r>
          </w:p>
        </w:tc>
        <w:tc>
          <w:tcPr>
            <w:tcW w:w="2680" w:type="dxa"/>
            <w:gridSpan w:val="2"/>
          </w:tcPr>
          <w:p w14:paraId="7946CDC5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</w:tr>
      <w:tr w:rsidR="00032146" w14:paraId="26F677DB" w14:textId="77777777" w:rsidTr="00540A05">
        <w:trPr>
          <w:trHeight w:val="447"/>
        </w:trPr>
        <w:tc>
          <w:tcPr>
            <w:tcW w:w="2322" w:type="dxa"/>
          </w:tcPr>
          <w:p w14:paraId="397306F0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CDE00C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3BCF9E3E" w14:textId="4DAEEF8F" w:rsidR="00032146" w:rsidRPr="00827B62" w:rsidRDefault="00827B62" w:rsidP="00C37651">
            <w:pPr>
              <w:pStyle w:val="a0"/>
              <w:ind w:firstLine="0"/>
            </w:pPr>
            <w:r>
              <w:t>преподаватель</w:t>
            </w:r>
          </w:p>
        </w:tc>
      </w:tr>
      <w:tr w:rsidR="00032146" w14:paraId="4AC1CB36" w14:textId="77777777" w:rsidTr="00540A05">
        <w:trPr>
          <w:trHeight w:val="424"/>
        </w:trPr>
        <w:tc>
          <w:tcPr>
            <w:tcW w:w="2322" w:type="dxa"/>
          </w:tcPr>
          <w:p w14:paraId="5860E36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800ADE7" w14:textId="77777777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6D1C3555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_________________</w:t>
            </w:r>
          </w:p>
        </w:tc>
        <w:tc>
          <w:tcPr>
            <w:tcW w:w="2822" w:type="dxa"/>
            <w:gridSpan w:val="3"/>
          </w:tcPr>
          <w:p w14:paraId="6E36E37B" w14:textId="5CDF145D" w:rsidR="00032146" w:rsidRPr="00915235" w:rsidRDefault="00AE6237" w:rsidP="00C37651">
            <w:pPr>
              <w:pStyle w:val="a0"/>
              <w:ind w:firstLine="0"/>
            </w:pPr>
            <w:r>
              <w:t>В.С. Богданова</w:t>
            </w:r>
          </w:p>
        </w:tc>
      </w:tr>
      <w:tr w:rsidR="00032146" w14:paraId="7604F768" w14:textId="77777777" w:rsidTr="00540A05">
        <w:trPr>
          <w:trHeight w:val="452"/>
        </w:trPr>
        <w:tc>
          <w:tcPr>
            <w:tcW w:w="2322" w:type="dxa"/>
          </w:tcPr>
          <w:p w14:paraId="079DB54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83F41E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3DCFF2BD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6DA022DC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</w:t>
            </w:r>
          </w:p>
        </w:tc>
        <w:tc>
          <w:tcPr>
            <w:tcW w:w="1396" w:type="dxa"/>
          </w:tcPr>
          <w:p w14:paraId="336648D6" w14:textId="74CC6557" w:rsidR="00032146" w:rsidRPr="00915235" w:rsidRDefault="00032146" w:rsidP="00C37651">
            <w:pPr>
              <w:pStyle w:val="a0"/>
              <w:ind w:firstLine="0"/>
            </w:pPr>
            <w:r>
              <w:t>2026 г.</w:t>
            </w:r>
          </w:p>
        </w:tc>
      </w:tr>
      <w:tr w:rsidR="00032146" w14:paraId="5ACABF61" w14:textId="77777777" w:rsidTr="00540A05">
        <w:trPr>
          <w:trHeight w:val="487"/>
        </w:trPr>
        <w:tc>
          <w:tcPr>
            <w:tcW w:w="2322" w:type="dxa"/>
          </w:tcPr>
          <w:p w14:paraId="37943D6E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D05671F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6351F902" w14:textId="6D0A6476" w:rsidR="00032146" w:rsidRPr="00915235" w:rsidRDefault="00032146" w:rsidP="00C37651">
            <w:pPr>
              <w:pStyle w:val="a0"/>
              <w:ind w:firstLine="0"/>
            </w:pPr>
            <w:r>
              <w:t>Студент группы 24ИСП-1</w:t>
            </w:r>
          </w:p>
        </w:tc>
      </w:tr>
      <w:tr w:rsidR="00032146" w14:paraId="71AB6F05" w14:textId="77777777" w:rsidTr="00540A05">
        <w:trPr>
          <w:trHeight w:val="431"/>
        </w:trPr>
        <w:tc>
          <w:tcPr>
            <w:tcW w:w="2322" w:type="dxa"/>
          </w:tcPr>
          <w:p w14:paraId="2F1CDD88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16B767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12AC4E5C" w14:textId="3F62D3E1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  <w:r>
              <w:t>_________________</w:t>
            </w:r>
          </w:p>
        </w:tc>
        <w:tc>
          <w:tcPr>
            <w:tcW w:w="2822" w:type="dxa"/>
            <w:gridSpan w:val="3"/>
          </w:tcPr>
          <w:p w14:paraId="7746C974" w14:textId="041049B4" w:rsidR="00032146" w:rsidRPr="00F55492" w:rsidRDefault="006058CB" w:rsidP="00C37651">
            <w:pPr>
              <w:pStyle w:val="a0"/>
              <w:ind w:firstLine="0"/>
            </w:pPr>
            <w:r>
              <w:t>Е.В Иванов</w:t>
            </w:r>
          </w:p>
        </w:tc>
      </w:tr>
      <w:tr w:rsidR="00032146" w14:paraId="4CE2887E" w14:textId="77777777" w:rsidTr="00540A05">
        <w:trPr>
          <w:trHeight w:val="423"/>
        </w:trPr>
        <w:tc>
          <w:tcPr>
            <w:tcW w:w="2322" w:type="dxa"/>
          </w:tcPr>
          <w:p w14:paraId="58CF0F6C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A8F7EC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0DFF31EC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122AE2DC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</w:t>
            </w:r>
          </w:p>
        </w:tc>
        <w:tc>
          <w:tcPr>
            <w:tcW w:w="1396" w:type="dxa"/>
          </w:tcPr>
          <w:p w14:paraId="124DC746" w14:textId="6915108C" w:rsidR="00032146" w:rsidRPr="00915235" w:rsidRDefault="00032146" w:rsidP="00C37651">
            <w:pPr>
              <w:pStyle w:val="a0"/>
              <w:ind w:firstLine="0"/>
            </w:pPr>
            <w:r>
              <w:t>2026 г.</w:t>
            </w:r>
          </w:p>
        </w:tc>
      </w:tr>
      <w:tr w:rsidR="00032146" w14:paraId="416F9BA9" w14:textId="77777777" w:rsidTr="00C37651">
        <w:trPr>
          <w:trHeight w:val="3402"/>
        </w:trPr>
        <w:tc>
          <w:tcPr>
            <w:tcW w:w="10477" w:type="dxa"/>
            <w:gridSpan w:val="7"/>
            <w:vAlign w:val="bottom"/>
          </w:tcPr>
          <w:p w14:paraId="299B2F3A" w14:textId="1CA137E6" w:rsidR="00032146" w:rsidRPr="00793EC3" w:rsidRDefault="00032146" w:rsidP="00C37651">
            <w:pPr>
              <w:pStyle w:val="a0"/>
              <w:ind w:firstLine="0"/>
              <w:jc w:val="center"/>
              <w:rPr>
                <w:lang w:val="en-US"/>
              </w:rPr>
            </w:pPr>
            <w:r>
              <w:t>Орск 2026</w:t>
            </w:r>
          </w:p>
        </w:tc>
      </w:tr>
    </w:tbl>
    <w:p w14:paraId="71B38932" w14:textId="77777777" w:rsidR="00EE18FF" w:rsidRPr="00E63433" w:rsidRDefault="00EE18FF" w:rsidP="00032146">
      <w:pPr>
        <w:spacing w:after="0" w:line="240" w:lineRule="auto"/>
        <w:sectPr w:rsidR="00EE18FF" w:rsidRPr="00E63433" w:rsidSect="00C90116">
          <w:headerReference w:type="default" r:id="rId8"/>
          <w:pgSz w:w="11906" w:h="16838"/>
          <w:pgMar w:top="284" w:right="284" w:bottom="284" w:left="1134" w:header="284" w:footer="284" w:gutter="0"/>
          <w:cols w:space="708"/>
          <w:docGrid w:linePitch="381"/>
        </w:sectPr>
      </w:pPr>
    </w:p>
    <w:p w14:paraId="0CF19B09" w14:textId="77777777" w:rsidR="004E7B7C" w:rsidRPr="00FE682D" w:rsidRDefault="00FF27E5" w:rsidP="00650E61">
      <w:pPr>
        <w:spacing w:after="0" w:line="240" w:lineRule="auto"/>
        <w:jc w:val="center"/>
        <w:rPr>
          <w:b/>
          <w:bCs/>
          <w:sz w:val="32"/>
          <w:szCs w:val="32"/>
        </w:rPr>
      </w:pPr>
      <w:r>
        <w:lastRenderedPageBreak/>
        <w:t>Аннотация</w:t>
      </w:r>
    </w:p>
    <w:p w14:paraId="2BD56869" w14:textId="77777777" w:rsidR="00FF27E5" w:rsidRDefault="00FF27E5" w:rsidP="00650E61">
      <w:pPr>
        <w:pStyle w:val="a0"/>
      </w:pPr>
    </w:p>
    <w:p w14:paraId="35134A34" w14:textId="77777777" w:rsidR="00793EC3" w:rsidRDefault="00793EC3" w:rsidP="00650E61">
      <w:pPr>
        <w:pStyle w:val="a0"/>
      </w:pPr>
    </w:p>
    <w:p w14:paraId="759BC5B3" w14:textId="1C1D3C03" w:rsidR="00A532DB" w:rsidRDefault="00A532DB" w:rsidP="00A532DB">
      <w:pPr>
        <w:pStyle w:val="a0"/>
      </w:pPr>
      <w:r>
        <w:t>Настоящий документ является руководством пользователя по эксплуатации игры "Найди пару".</w:t>
      </w:r>
    </w:p>
    <w:p w14:paraId="73FC4E46" w14:textId="77777777" w:rsidR="00A532DB" w:rsidRDefault="00A532DB" w:rsidP="00A532DB">
      <w:pPr>
        <w:pStyle w:val="a0"/>
      </w:pPr>
      <w:r>
        <w:t>В данном руководстве приводятся следующие главы:</w:t>
      </w:r>
    </w:p>
    <w:p w14:paraId="3153C326" w14:textId="77777777" w:rsidR="00A532DB" w:rsidRDefault="00A532DB" w:rsidP="00A532DB">
      <w:pPr>
        <w:pStyle w:val="a0"/>
      </w:pPr>
      <w:r>
        <w:t>1. Введение</w:t>
      </w:r>
    </w:p>
    <w:p w14:paraId="75725C0C" w14:textId="77777777" w:rsidR="00A532DB" w:rsidRDefault="00A532DB" w:rsidP="00A532DB">
      <w:pPr>
        <w:pStyle w:val="a0"/>
      </w:pPr>
      <w:r>
        <w:t>2. Назначение и условия применения</w:t>
      </w:r>
    </w:p>
    <w:p w14:paraId="3F4230FF" w14:textId="77777777" w:rsidR="00A532DB" w:rsidRDefault="00A532DB" w:rsidP="00A532DB">
      <w:pPr>
        <w:pStyle w:val="a0"/>
      </w:pPr>
      <w:r>
        <w:t>3. Подготовка к работе</w:t>
      </w:r>
    </w:p>
    <w:p w14:paraId="695E6B32" w14:textId="77777777" w:rsidR="00A532DB" w:rsidRDefault="00A532DB" w:rsidP="00A532DB">
      <w:pPr>
        <w:pStyle w:val="a0"/>
      </w:pPr>
      <w:r>
        <w:t>4. Описание операций</w:t>
      </w:r>
    </w:p>
    <w:p w14:paraId="66433EB8" w14:textId="77777777" w:rsidR="00A532DB" w:rsidRDefault="00A532DB" w:rsidP="00A532DB">
      <w:pPr>
        <w:pStyle w:val="a0"/>
      </w:pPr>
      <w:r>
        <w:t>5. Аварийные ситуации</w:t>
      </w:r>
    </w:p>
    <w:p w14:paraId="3CCA05B7" w14:textId="77777777" w:rsidR="00A532DB" w:rsidRDefault="00A532DB" w:rsidP="00A532DB">
      <w:pPr>
        <w:pStyle w:val="a0"/>
      </w:pPr>
      <w:r>
        <w:t>6. Рекомендация по освоению</w:t>
      </w:r>
    </w:p>
    <w:p w14:paraId="2D4A1466" w14:textId="77777777" w:rsidR="00A532DB" w:rsidRDefault="00A532DB" w:rsidP="00A532DB">
      <w:pPr>
        <w:pStyle w:val="a0"/>
      </w:pPr>
      <w:r>
        <w:t>7. Термины и сокращения</w:t>
      </w:r>
    </w:p>
    <w:p w14:paraId="0DFD5B82" w14:textId="562FDA29" w:rsidR="00A532DB" w:rsidRDefault="00A532DB" w:rsidP="00A532DB">
      <w:pPr>
        <w:pStyle w:val="a0"/>
      </w:pPr>
      <w:r>
        <w:t>Работа содержит 12 листов текста, 5 рисунков, 1 таблицу.</w:t>
      </w:r>
    </w:p>
    <w:p w14:paraId="4BAC4485" w14:textId="77777777" w:rsidR="00A532DB" w:rsidRDefault="00A532DB" w:rsidP="00A532DB">
      <w:pPr>
        <w:pStyle w:val="a0"/>
      </w:pPr>
      <w:r>
        <w:t>Настоящий документ разработан в соответствии с ГОСТ 34 РД 50-34.698-90 «Автоматизированные системы. Требования к содержанию документов» — в части структуры и содержания документов, и в соответствии с ГОСТ 19 «Единая система программной документации (ЕСПД)» — в части общих требований и правил оформления программных документов.</w:t>
      </w:r>
    </w:p>
    <w:p w14:paraId="0F273A90" w14:textId="6EFE69D2" w:rsidR="00B66A60" w:rsidRPr="00464A45" w:rsidRDefault="00B66A60" w:rsidP="00FF27E5">
      <w:pPr>
        <w:pStyle w:val="a0"/>
      </w:pPr>
    </w:p>
    <w:p w14:paraId="312E9061" w14:textId="6265B313" w:rsidR="00B66A60" w:rsidRPr="00464A45" w:rsidRDefault="00B66A60" w:rsidP="00FF27E5">
      <w:pPr>
        <w:pStyle w:val="a0"/>
      </w:pPr>
    </w:p>
    <w:p w14:paraId="7293D7EF" w14:textId="77777777" w:rsidR="00B66A60" w:rsidRPr="00464A45" w:rsidRDefault="00B66A60" w:rsidP="00FF27E5">
      <w:pPr>
        <w:pStyle w:val="a0"/>
      </w:pPr>
    </w:p>
    <w:p w14:paraId="60FC3BFD" w14:textId="77777777" w:rsidR="00FF27E5" w:rsidRPr="00464A45" w:rsidRDefault="00FF27E5" w:rsidP="00FF27E5">
      <w:pPr>
        <w:pStyle w:val="a0"/>
        <w:sectPr w:rsidR="00FF27E5" w:rsidRPr="00464A45" w:rsidSect="00793EC3">
          <w:headerReference w:type="default" r:id="rId9"/>
          <w:footerReference w:type="default" r:id="rId10"/>
          <w:pgSz w:w="11906" w:h="16838"/>
          <w:pgMar w:top="851" w:right="454" w:bottom="2835" w:left="1304" w:header="284" w:footer="244" w:gutter="0"/>
          <w:cols w:space="708"/>
          <w:docGrid w:linePitch="381"/>
        </w:sectPr>
      </w:pPr>
    </w:p>
    <w:p w14:paraId="47965404" w14:textId="77777777" w:rsidR="00FF27E5" w:rsidRPr="00464A45" w:rsidRDefault="00FF27E5" w:rsidP="004B177B">
      <w:pPr>
        <w:pStyle w:val="a0"/>
        <w:ind w:firstLine="0"/>
      </w:pPr>
    </w:p>
    <w:p w14:paraId="3B61A75F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  <w:r>
        <w:t>Содержание</w:t>
      </w:r>
    </w:p>
    <w:p w14:paraId="610B328D" w14:textId="77777777" w:rsidR="00B809EF" w:rsidRPr="00B809EF" w:rsidRDefault="00B809EF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79D868C" w14:textId="2AEEA053" w:rsidR="00FE682D" w:rsidRPr="004B177B" w:rsidRDefault="00FE682D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5AAC1073" w14:textId="130E0E1C" w:rsidR="00BE4D8E" w:rsidRDefault="00185CCF" w:rsidP="00BE4D8E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t>1 Введение</w:t>
      </w:r>
      <w:r>
        <w:tab/>
        <w:t>4</w:t>
      </w:r>
    </w:p>
    <w:p w14:paraId="15FFE8D7" w14:textId="66CB10BB" w:rsidR="00BE4D8E" w:rsidRDefault="00BE4D8E" w:rsidP="00BE4D8E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t>1.1 Область применения</w:t>
      </w:r>
      <w:r>
        <w:tab/>
        <w:t>4</w:t>
      </w:r>
    </w:p>
    <w:p w14:paraId="15944A83" w14:textId="044CBAE4" w:rsidR="00BE4D8E" w:rsidRDefault="00BE4D8E" w:rsidP="00BE4D8E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t>1.2 Краткое описание возможностей</w:t>
      </w:r>
      <w:r>
        <w:tab/>
        <w:t>4</w:t>
      </w:r>
    </w:p>
    <w:p w14:paraId="74FB4539" w14:textId="12DF3EB8" w:rsidR="00BE4D8E" w:rsidRDefault="00BE4D8E" w:rsidP="00BE4D8E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t>1.3 Уровень подготовки пользователя</w:t>
      </w:r>
      <w:r>
        <w:tab/>
        <w:t>5</w:t>
      </w:r>
    </w:p>
    <w:p w14:paraId="669BA067" w14:textId="1CC26745" w:rsidR="00BE4D8E" w:rsidRDefault="00BE4D8E" w:rsidP="00BE4D8E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t>1.4 Перечень эксплуатационной документации</w:t>
      </w:r>
      <w:r>
        <w:tab/>
        <w:t>5</w:t>
      </w:r>
    </w:p>
    <w:p w14:paraId="7B6583A1" w14:textId="09753CF9" w:rsidR="00BE4D8E" w:rsidRDefault="00BE4D8E" w:rsidP="00BE4D8E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t>2 Назначения и условия применения</w:t>
      </w:r>
      <w:r>
        <w:tab/>
        <w:t>5</w:t>
      </w:r>
    </w:p>
    <w:p w14:paraId="0077AD21" w14:textId="28ED403E" w:rsidR="00BE4D8E" w:rsidRDefault="00BE4D8E" w:rsidP="00BE4D8E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t>3 Подготовка к работе</w:t>
      </w:r>
      <w:r>
        <w:tab/>
        <w:t>5</w:t>
      </w:r>
    </w:p>
    <w:p w14:paraId="0A39855C" w14:textId="297BA26D" w:rsidR="00BE4D8E" w:rsidRDefault="00BE4D8E" w:rsidP="00BE4D8E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t>3.1 Состав и содержание дистрибутивного носителя данных</w:t>
      </w:r>
      <w:r>
        <w:tab/>
        <w:t>5</w:t>
      </w:r>
    </w:p>
    <w:p w14:paraId="5BBDE101" w14:textId="6DFCC67B" w:rsidR="00BE4D8E" w:rsidRDefault="00BE4D8E" w:rsidP="00BE4D8E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t>3.2 Порядок загрузки данных и программ</w:t>
      </w:r>
      <w:r>
        <w:tab/>
        <w:t>6</w:t>
      </w:r>
    </w:p>
    <w:p w14:paraId="1E6DCCC1" w14:textId="78BA0241" w:rsidR="00BE4D8E" w:rsidRDefault="00BE4D8E" w:rsidP="00BE4D8E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t>3.3 Порядок проверки работоспособности</w:t>
      </w:r>
      <w:r>
        <w:tab/>
        <w:t>7</w:t>
      </w:r>
    </w:p>
    <w:p w14:paraId="7554BAC3" w14:textId="30F64138" w:rsidR="00BE4D8E" w:rsidRDefault="00BE4D8E" w:rsidP="00BE4D8E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t>4 Описание операций</w:t>
      </w:r>
      <w:r>
        <w:tab/>
        <w:t>9</w:t>
      </w:r>
    </w:p>
    <w:p w14:paraId="4E8DC2F3" w14:textId="42DA9489" w:rsidR="00BE4D8E" w:rsidRDefault="00BE4D8E" w:rsidP="00BE4D8E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t>5 Аварийные ситуации</w:t>
      </w:r>
      <w:r>
        <w:tab/>
        <w:t>9</w:t>
      </w:r>
    </w:p>
    <w:p w14:paraId="2F7CC4B6" w14:textId="021D6219" w:rsidR="00BE4D8E" w:rsidRDefault="00BE4D8E" w:rsidP="00BE4D8E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t>6 Рекомендации по освоению</w:t>
      </w:r>
      <w:r>
        <w:tab/>
        <w:t>9</w:t>
      </w:r>
    </w:p>
    <w:p w14:paraId="60934B30" w14:textId="7E269EC7" w:rsidR="00BE4D8E" w:rsidRDefault="00BE4D8E" w:rsidP="00BE4D8E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t>7 Термины и сокращения</w:t>
      </w:r>
      <w:r>
        <w:tab/>
        <w:t>10</w:t>
      </w:r>
    </w:p>
    <w:p w14:paraId="0B6CFBC6" w14:textId="0DB85ECF" w:rsidR="004B177B" w:rsidRPr="004B177B" w:rsidRDefault="004B177B" w:rsidP="00185CCF">
      <w:pPr>
        <w:spacing w:after="0" w:line="240" w:lineRule="auto"/>
        <w:jc w:val="center"/>
        <w:rPr>
          <w:rFonts w:cs="Times New Roman"/>
          <w:szCs w:val="28"/>
        </w:rPr>
      </w:pPr>
    </w:p>
    <w:p w14:paraId="76B47ADD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A34478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FC76FB7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5ED3D39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A236E8E" w14:textId="7735EA12" w:rsidR="004B177B" w:rsidRPr="00FE3075" w:rsidRDefault="00FE3075" w:rsidP="00FE3075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89B892C" w14:textId="1D9228E9" w:rsidR="00457D8A" w:rsidRDefault="00457D8A" w:rsidP="00FE682D">
      <w:pPr>
        <w:pStyle w:val="1"/>
        <w:spacing w:after="0"/>
        <w:jc w:val="both"/>
      </w:pPr>
      <w:r>
        <w:lastRenderedPageBreak/>
        <w:t>1 Введение</w:t>
      </w:r>
    </w:p>
    <w:p w14:paraId="18145974" w14:textId="77777777" w:rsidR="00B809EF" w:rsidRDefault="00B809EF" w:rsidP="00457D8A">
      <w:pPr>
        <w:spacing w:after="0" w:line="240" w:lineRule="auto"/>
      </w:pPr>
    </w:p>
    <w:p w14:paraId="062BD34C" w14:textId="572BD05F" w:rsidR="00457D8A" w:rsidRDefault="00030797" w:rsidP="00030797">
      <w:pPr>
        <w:pStyle w:val="2"/>
        <w:jc w:val="both"/>
      </w:pPr>
      <w:r>
        <w:t>1.1 Область применения</w:t>
      </w:r>
    </w:p>
    <w:p w14:paraId="589F5715" w14:textId="5EF794A0" w:rsidR="00457D8A" w:rsidRPr="00FE3075" w:rsidRDefault="00457D8A" w:rsidP="00457D8A">
      <w:pPr>
        <w:spacing w:after="0" w:line="240" w:lineRule="auto"/>
      </w:pPr>
    </w:p>
    <w:p w14:paraId="7891B222" w14:textId="77777777" w:rsidR="00AD58FF" w:rsidRDefault="00AD58FF" w:rsidP="00457D8A">
      <w:pPr>
        <w:spacing w:after="0" w:line="240" w:lineRule="auto"/>
      </w:pPr>
    </w:p>
    <w:p w14:paraId="724DDC6E" w14:textId="7BD6F45E" w:rsidR="00396DA7" w:rsidRDefault="005435B2" w:rsidP="0000244D">
      <w:pPr>
        <w:spacing w:after="0" w:line="240" w:lineRule="auto"/>
        <w:ind w:firstLine="709"/>
        <w:jc w:val="both"/>
      </w:pPr>
      <w:r>
        <w:t>Программа «Найди пару» предназначена для использования в качестве интерактивного инструмента когнитивного развития и интеллектуального досуга. В когнитивной психологии и нейропсихологии игра служит наглядным тренажером для развития оперативной и зрительной памяти, тренировки концентрации внимания и способности к быстрому переключению между задачами. В сфере образования приложение может применяться в дошкольных и школьных учреждениях как вспомогательный модуль для развития логического мышления, где элемент геймификации делает процесс обучения более эффективным. Приложение также находит применение в геронтологии и реабилитационной медицине в качестве средства профилактики возрастных изменений памяти и инструмента восстановления когнитивных функций. С точки зрения разработки программного обеспечения, проект демонстрирует практическую реализацию событийно-ориентированного программирования, использование динамических структур данных и алгоритмов случайного распределения объектов на плоскости. Кроме того, игра выступает в роли универсальной головоломки, доступной широкому кругу пользователей на персональных компьютерах под управлением ОС Windows для повседневного досуга и отдыха.</w:t>
      </w:r>
    </w:p>
    <w:p w14:paraId="0232FEEC" w14:textId="77777777" w:rsidR="005435B2" w:rsidRPr="00464A45" w:rsidRDefault="005435B2" w:rsidP="0000244D">
      <w:pPr>
        <w:spacing w:after="0" w:line="240" w:lineRule="auto"/>
        <w:ind w:firstLine="709"/>
        <w:jc w:val="both"/>
      </w:pPr>
    </w:p>
    <w:p w14:paraId="0D9155F2" w14:textId="77777777" w:rsidR="00185CCF" w:rsidRPr="00464A45" w:rsidRDefault="00185CCF" w:rsidP="0000244D">
      <w:pPr>
        <w:spacing w:after="0" w:line="240" w:lineRule="auto"/>
        <w:ind w:firstLine="709"/>
        <w:jc w:val="both"/>
      </w:pPr>
    </w:p>
    <w:p w14:paraId="564FB9DA" w14:textId="320FDE77" w:rsidR="00457D8A" w:rsidRPr="007D7CD6" w:rsidRDefault="00030797" w:rsidP="00030797">
      <w:pPr>
        <w:pStyle w:val="2"/>
        <w:jc w:val="both"/>
      </w:pPr>
      <w:r>
        <w:t>1.2 Краткое описание возможностей</w:t>
      </w:r>
    </w:p>
    <w:p w14:paraId="1AB460C0" w14:textId="77777777" w:rsidR="00185CCF" w:rsidRPr="007D7CD6" w:rsidRDefault="00185CCF" w:rsidP="00185CCF">
      <w:pPr>
        <w:spacing w:after="0" w:line="240" w:lineRule="auto"/>
        <w:ind w:firstLine="709"/>
        <w:jc w:val="both"/>
      </w:pPr>
    </w:p>
    <w:p w14:paraId="02C5C96B" w14:textId="77777777" w:rsidR="00185CCF" w:rsidRDefault="00185CCF" w:rsidP="00185CCF">
      <w:pPr>
        <w:spacing w:after="0" w:line="240" w:lineRule="auto"/>
        <w:ind w:firstLine="709"/>
        <w:jc w:val="both"/>
      </w:pPr>
    </w:p>
    <w:p w14:paraId="41E7F947" w14:textId="4F3E5A1F" w:rsidR="005435B2" w:rsidRDefault="005435B2">
      <w:pPr>
        <w:pStyle w:val="ac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Игровой процесс – управление ходом игры, автоматический запуск таймера и проверка выбранных карточек на идентичность в реальном времени.</w:t>
      </w:r>
    </w:p>
    <w:p w14:paraId="4A66AAEE" w14:textId="2F05CB1D" w:rsidR="005435B2" w:rsidRDefault="005435B2">
      <w:pPr>
        <w:pStyle w:val="ac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Управление игровым полем</w:t>
      </w:r>
    </w:p>
    <w:p w14:paraId="763A94C7" w14:textId="77777777" w:rsidR="005435B2" w:rsidRDefault="005435B2">
      <w:pPr>
        <w:pStyle w:val="ac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Интерактивное взаимодействие – открытие скрытых изображений на карточках с помощью кликов мыши</w:t>
      </w:r>
    </w:p>
    <w:p w14:paraId="5613DC55" w14:textId="77777777" w:rsidR="005435B2" w:rsidRDefault="005435B2">
      <w:pPr>
        <w:pStyle w:val="ac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Сброс прогресса – возможность полной очистки поля и перезапуска игры одной кнопкой.</w:t>
      </w:r>
    </w:p>
    <w:p w14:paraId="51E84A26" w14:textId="3C7F927A" w:rsidR="005435B2" w:rsidRDefault="005435B2">
      <w:pPr>
        <w:pStyle w:val="ac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Автоматическая генерация – алгоритмическое перемешивание и случайное распределение парных объектов перед началом каждой сессии.</w:t>
      </w:r>
    </w:p>
    <w:p w14:paraId="0727568C" w14:textId="626B071D" w:rsidR="00396DA7" w:rsidRDefault="005435B2">
      <w:pPr>
        <w:pStyle w:val="ac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Гибкая настройка сложности</w:t>
      </w:r>
    </w:p>
    <w:p w14:paraId="56817A8B" w14:textId="61B8771C" w:rsidR="005435B2" w:rsidRDefault="005435B2">
      <w:pPr>
        <w:pStyle w:val="ac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Выбор режимов – наличие предустановленных уровней с фиксированным размером сетки, лимитом времени и попыток.</w:t>
      </w:r>
    </w:p>
    <w:p w14:paraId="487371F3" w14:textId="3459DA70" w:rsidR="00396DA7" w:rsidRDefault="005435B2">
      <w:pPr>
        <w:pStyle w:val="ac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Пользовательские параметры – возможность задания произвольной размерности поля и индивидуальных ограничений игрового процесса.</w:t>
      </w:r>
    </w:p>
    <w:p w14:paraId="0FE74B46" w14:textId="742A1A0F" w:rsidR="00396DA7" w:rsidRDefault="005435B2">
      <w:pPr>
        <w:pStyle w:val="ac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Статистика и мониторинг</w:t>
      </w:r>
    </w:p>
    <w:p w14:paraId="373F87A9" w14:textId="197B5400" w:rsidR="00396DA7" w:rsidRDefault="005435B2">
      <w:pPr>
        <w:pStyle w:val="ac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Обратный отсчет – динамическое отображение времени, отведенного на текущий уровень.</w:t>
      </w:r>
    </w:p>
    <w:p w14:paraId="1B441FF6" w14:textId="2FF57FDB" w:rsidR="00396DA7" w:rsidRDefault="005435B2">
      <w:pPr>
        <w:pStyle w:val="ac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lastRenderedPageBreak/>
        <w:t>Счетчик пар – визуализация прогресса поиска (количество обнаруженных пар относительно общего числа).</w:t>
      </w:r>
    </w:p>
    <w:p w14:paraId="1F8AD15F" w14:textId="61333EF0" w:rsidR="00396DA7" w:rsidRDefault="005435B2">
      <w:pPr>
        <w:pStyle w:val="ac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Учет попыток – отображение оставшегося количества ходов пользователя до окончания игры.</w:t>
      </w:r>
    </w:p>
    <w:p w14:paraId="2B8EFB69" w14:textId="491E652B" w:rsidR="00396DA7" w:rsidRDefault="005435B2">
      <w:pPr>
        <w:pStyle w:val="ac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Интеллектуальные уведомления – автоматический вывод сообщений о результатах сессии.</w:t>
      </w:r>
    </w:p>
    <w:p w14:paraId="25D3FDA6" w14:textId="77777777" w:rsidR="00F15283" w:rsidRDefault="00F15283" w:rsidP="005435B2">
      <w:pPr>
        <w:spacing w:after="0" w:line="240" w:lineRule="auto"/>
        <w:jc w:val="both"/>
      </w:pPr>
    </w:p>
    <w:p w14:paraId="2539C1B4" w14:textId="77777777" w:rsidR="00DD63AD" w:rsidRPr="00396DA7" w:rsidRDefault="00DD63AD" w:rsidP="00185CCF">
      <w:pPr>
        <w:spacing w:after="0" w:line="240" w:lineRule="auto"/>
        <w:ind w:firstLine="709"/>
        <w:jc w:val="both"/>
      </w:pPr>
    </w:p>
    <w:p w14:paraId="4CEF2FB0" w14:textId="32289980" w:rsidR="009F68E2" w:rsidRPr="009F68E2" w:rsidRDefault="00030797" w:rsidP="009F68E2">
      <w:pPr>
        <w:pStyle w:val="2"/>
        <w:jc w:val="both"/>
      </w:pPr>
      <w:r>
        <w:t>1.3 Уровень подготовки пользователя</w:t>
      </w:r>
    </w:p>
    <w:p w14:paraId="3F3B5ACA" w14:textId="77777777" w:rsidR="00030797" w:rsidRPr="002B6D07" w:rsidRDefault="00030797" w:rsidP="00F60C88">
      <w:pPr>
        <w:spacing w:after="0" w:line="240" w:lineRule="auto"/>
        <w:ind w:firstLine="709"/>
        <w:jc w:val="both"/>
      </w:pPr>
    </w:p>
    <w:p w14:paraId="45372DB2" w14:textId="77777777" w:rsidR="00F60C88" w:rsidRDefault="00F60C88" w:rsidP="00F60C88">
      <w:pPr>
        <w:spacing w:after="0" w:line="240" w:lineRule="auto"/>
        <w:ind w:firstLine="709"/>
        <w:jc w:val="both"/>
      </w:pPr>
    </w:p>
    <w:p w14:paraId="4BC7E70C" w14:textId="1435F2E5" w:rsidR="00F15283" w:rsidRPr="00133DC5" w:rsidRDefault="005435B2" w:rsidP="005435B2">
      <w:pPr>
        <w:spacing w:after="0" w:line="240" w:lineRule="auto"/>
        <w:ind w:firstLine="709"/>
        <w:jc w:val="both"/>
      </w:pPr>
      <w:r>
        <w:t>Для работы с компьютерной игрой «Найди пару» от пользователя не требуется специальной подготовки. Базовый уровень предполагает умение взаимодействовать с графическим интерфейсом Windows, использовать манипулятор «мышь» для открытия карточек и понимать назначение основных элементов управления, таких как выбор сложности, кнопки «Старт» и «Сброс». Основная задача игрока интуитивно понятна — находить идентичные изображения, опираясь на собственную внимательность и память.</w:t>
      </w:r>
    </w:p>
    <w:p w14:paraId="1AB8969E" w14:textId="77777777" w:rsidR="00A8602B" w:rsidRDefault="00A8602B" w:rsidP="00483312">
      <w:pPr>
        <w:spacing w:after="0" w:line="240" w:lineRule="auto"/>
        <w:ind w:firstLine="709"/>
        <w:jc w:val="both"/>
      </w:pPr>
    </w:p>
    <w:p w14:paraId="701D6903" w14:textId="77777777" w:rsidR="005435B2" w:rsidRPr="00133DC5" w:rsidRDefault="005435B2" w:rsidP="00483312">
      <w:pPr>
        <w:spacing w:after="0" w:line="240" w:lineRule="auto"/>
        <w:ind w:firstLine="709"/>
        <w:jc w:val="both"/>
      </w:pPr>
    </w:p>
    <w:p w14:paraId="35FF4FB7" w14:textId="6E649A07" w:rsidR="009F68E2" w:rsidRPr="009F68E2" w:rsidRDefault="009F68E2" w:rsidP="009F68E2">
      <w:pPr>
        <w:pStyle w:val="2"/>
        <w:jc w:val="both"/>
      </w:pPr>
      <w:r>
        <w:t>1.4 Перечень эксплуатационной документации</w:t>
      </w:r>
    </w:p>
    <w:p w14:paraId="251F1F45" w14:textId="77777777" w:rsidR="009F68E2" w:rsidRPr="00F2178B" w:rsidRDefault="009F68E2" w:rsidP="00E61C7E">
      <w:pPr>
        <w:spacing w:after="0" w:line="240" w:lineRule="auto"/>
        <w:ind w:firstLine="709"/>
        <w:jc w:val="both"/>
      </w:pPr>
    </w:p>
    <w:p w14:paraId="61E64B82" w14:textId="77777777" w:rsidR="00E61C7E" w:rsidRDefault="00E61C7E" w:rsidP="00E61C7E">
      <w:pPr>
        <w:spacing w:after="0" w:line="240" w:lineRule="auto"/>
        <w:ind w:firstLine="709"/>
        <w:jc w:val="both"/>
      </w:pPr>
    </w:p>
    <w:p w14:paraId="7146DFDA" w14:textId="68BDFC97" w:rsidR="00133DC5" w:rsidRDefault="00133DC5">
      <w:pPr>
        <w:pStyle w:val="ac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Пояснительная записка к курсовой работе</w:t>
      </w:r>
    </w:p>
    <w:p w14:paraId="47069299" w14:textId="7BBF6EFE" w:rsidR="00133DC5" w:rsidRDefault="00133DC5">
      <w:pPr>
        <w:pStyle w:val="ac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Файл Readme.md</w:t>
      </w:r>
    </w:p>
    <w:p w14:paraId="6232E0B4" w14:textId="5213F275" w:rsidR="00133DC5" w:rsidRDefault="00133DC5">
      <w:pPr>
        <w:pStyle w:val="ac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Руководство пользователя ПО</w:t>
      </w:r>
    </w:p>
    <w:p w14:paraId="54E35386" w14:textId="577156F3" w:rsidR="00133DC5" w:rsidRDefault="00133DC5">
      <w:pPr>
        <w:pStyle w:val="ac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Руководство пользователя ГОСТ-34</w:t>
      </w:r>
    </w:p>
    <w:p w14:paraId="3008185E" w14:textId="7D11A764" w:rsidR="00133DC5" w:rsidRDefault="00133DC5">
      <w:pPr>
        <w:pStyle w:val="ac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Техническое задание</w:t>
      </w:r>
    </w:p>
    <w:p w14:paraId="49BD3240" w14:textId="77777777" w:rsidR="001D63E0" w:rsidRPr="001D63E0" w:rsidRDefault="001D63E0" w:rsidP="00412A2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</w:p>
    <w:p w14:paraId="5FE20005" w14:textId="2E841804" w:rsidR="00030797" w:rsidRPr="00FF2C44" w:rsidRDefault="00030797" w:rsidP="00F15283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6F74EEBC" w14:textId="207A1230" w:rsidR="00BB4928" w:rsidRDefault="00030797" w:rsidP="00DD1DCF">
      <w:pPr>
        <w:pStyle w:val="1"/>
        <w:spacing w:after="0"/>
        <w:jc w:val="both"/>
        <w:rPr>
          <w:szCs w:val="32"/>
        </w:rPr>
      </w:pPr>
      <w:r>
        <w:t>2 Назначения и условия применения</w:t>
      </w:r>
    </w:p>
    <w:p w14:paraId="30DAB202" w14:textId="77777777" w:rsidR="00DD1DCF" w:rsidRDefault="00DD1DCF" w:rsidP="00133DC5">
      <w:pPr>
        <w:spacing w:after="0" w:line="240" w:lineRule="auto"/>
        <w:ind w:firstLine="709"/>
        <w:jc w:val="both"/>
      </w:pPr>
    </w:p>
    <w:p w14:paraId="576D960C" w14:textId="77777777" w:rsidR="00133DC5" w:rsidRDefault="00133DC5" w:rsidP="00133DC5">
      <w:pPr>
        <w:spacing w:after="0" w:line="240" w:lineRule="auto"/>
        <w:ind w:firstLine="709"/>
        <w:jc w:val="both"/>
      </w:pPr>
    </w:p>
    <w:p w14:paraId="6CFA36E7" w14:textId="12A2B5BC" w:rsidR="00133DC5" w:rsidRPr="00133DC5" w:rsidRDefault="005435B2" w:rsidP="005435B2">
      <w:pPr>
        <w:spacing w:after="0" w:line="240" w:lineRule="auto"/>
        <w:ind w:firstLine="709"/>
        <w:jc w:val="both"/>
      </w:pPr>
      <w:r>
        <w:t>Программа применяется для когнитивного развития пользователей, тренировки зрительной памяти и в образовательных целях. Для стабильной и эффективной работы игры «Найди пару» рекомендуется использовать следующую конфигурацию: частота процессора (CPU) – от 1.2 GHz, объем оперативной памяти (RAM) – 1 GB, объем свободного места на диске (HDD) – 50 Mb, операционная система (OS) – Windows 10/11.</w:t>
      </w:r>
    </w:p>
    <w:p w14:paraId="10CB2D36" w14:textId="6F7C6BE0" w:rsidR="00133DC5" w:rsidRDefault="005435B2" w:rsidP="00133DC5">
      <w:pPr>
        <w:spacing w:after="0" w:line="240" w:lineRule="auto"/>
        <w:ind w:firstLine="709"/>
        <w:jc w:val="both"/>
      </w:pPr>
      <w:r>
        <w:br/>
      </w:r>
    </w:p>
    <w:p w14:paraId="3DF8B5E2" w14:textId="77777777" w:rsidR="00FE3075" w:rsidRDefault="00FE3075" w:rsidP="00133DC5">
      <w:pPr>
        <w:spacing w:after="0" w:line="240" w:lineRule="auto"/>
        <w:ind w:firstLine="709"/>
        <w:jc w:val="both"/>
      </w:pPr>
    </w:p>
    <w:p w14:paraId="389145E0" w14:textId="77777777" w:rsidR="00FE3075" w:rsidRDefault="00FE3075" w:rsidP="00133DC5">
      <w:pPr>
        <w:spacing w:after="0" w:line="240" w:lineRule="auto"/>
        <w:ind w:firstLine="709"/>
        <w:jc w:val="both"/>
      </w:pPr>
    </w:p>
    <w:p w14:paraId="00A6A041" w14:textId="77777777" w:rsidR="00FE3075" w:rsidRDefault="00FE3075" w:rsidP="00133DC5">
      <w:pPr>
        <w:spacing w:after="0" w:line="240" w:lineRule="auto"/>
        <w:ind w:firstLine="709"/>
        <w:jc w:val="both"/>
      </w:pPr>
    </w:p>
    <w:p w14:paraId="7DDCC28D" w14:textId="5383BBA8" w:rsidR="001C6ED4" w:rsidRDefault="001C6ED4" w:rsidP="001C6ED4">
      <w:pPr>
        <w:pStyle w:val="1"/>
        <w:spacing w:after="0"/>
        <w:jc w:val="both"/>
        <w:rPr>
          <w:szCs w:val="32"/>
        </w:rPr>
      </w:pPr>
      <w:r>
        <w:lastRenderedPageBreak/>
        <w:t>3 Подготовка к работе</w:t>
      </w:r>
    </w:p>
    <w:p w14:paraId="39034C4F" w14:textId="77777777" w:rsidR="001C6ED4" w:rsidRDefault="001C6ED4" w:rsidP="00133DC5">
      <w:pPr>
        <w:spacing w:after="0" w:line="240" w:lineRule="auto"/>
        <w:ind w:firstLine="709"/>
        <w:jc w:val="both"/>
      </w:pPr>
    </w:p>
    <w:p w14:paraId="044DD769" w14:textId="77777777" w:rsidR="001C6ED4" w:rsidRDefault="001C6ED4" w:rsidP="00133DC5">
      <w:pPr>
        <w:spacing w:after="0" w:line="240" w:lineRule="auto"/>
        <w:ind w:firstLine="709"/>
        <w:jc w:val="both"/>
      </w:pPr>
    </w:p>
    <w:p w14:paraId="414E2B9E" w14:textId="5AC2CF91" w:rsidR="00030797" w:rsidRDefault="001C6ED4" w:rsidP="00030797">
      <w:pPr>
        <w:pStyle w:val="2"/>
        <w:jc w:val="both"/>
      </w:pPr>
      <w:r>
        <w:t>3.1 Состав и содержание дистрибутивного носителя данных</w:t>
      </w:r>
    </w:p>
    <w:p w14:paraId="1AC43A6F" w14:textId="77777777" w:rsidR="00030797" w:rsidRDefault="00030797" w:rsidP="00030797">
      <w:pPr>
        <w:spacing w:after="0" w:line="240" w:lineRule="auto"/>
      </w:pPr>
    </w:p>
    <w:p w14:paraId="13A5BEDE" w14:textId="77777777" w:rsidR="00C0575B" w:rsidRDefault="00C0575B" w:rsidP="007E2395">
      <w:pPr>
        <w:spacing w:after="0" w:line="240" w:lineRule="auto"/>
        <w:ind w:firstLine="709"/>
        <w:jc w:val="both"/>
      </w:pPr>
    </w:p>
    <w:p w14:paraId="643A5703" w14:textId="77777777" w:rsidR="001C6ED4" w:rsidRDefault="001C6ED4" w:rsidP="007E2395">
      <w:pPr>
        <w:spacing w:after="0" w:line="240" w:lineRule="auto"/>
        <w:ind w:firstLine="709"/>
        <w:jc w:val="both"/>
      </w:pPr>
      <w:r>
        <w:t>Дистрибутив программного приложения игра «Найди пару» представляется в виде архивного файла или папки, содержащей следующие компоненты:</w:t>
      </w:r>
    </w:p>
    <w:p w14:paraId="2D290A8C" w14:textId="64DF6B00" w:rsidR="001C6ED4" w:rsidRDefault="001C6ED4">
      <w:pPr>
        <w:pStyle w:val="ac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исполняемый файл приложения: Найди Пару.exe, в том числе:</w:t>
      </w:r>
    </w:p>
    <w:p w14:paraId="1A866B63" w14:textId="459F549B" w:rsidR="001C6ED4" w:rsidRDefault="001C6ED4">
      <w:pPr>
        <w:pStyle w:val="ac"/>
        <w:numPr>
          <w:ilvl w:val="1"/>
          <w:numId w:val="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Form1.cs - код формы (игровая логика, обработчики событий)</w:t>
      </w:r>
    </w:p>
    <w:p w14:paraId="31D2763B" w14:textId="04C97936" w:rsidR="001C6ED4" w:rsidRDefault="001C6ED4">
      <w:pPr>
        <w:pStyle w:val="ac"/>
        <w:numPr>
          <w:ilvl w:val="1"/>
          <w:numId w:val="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Form1.Designer.cs и т.д. - авто генерируемые файлы с визуальной разметкой формы (создаются дизайнером Visual Studio)</w:t>
      </w:r>
    </w:p>
    <w:p w14:paraId="720E70ED" w14:textId="7EBD6A18" w:rsidR="001C6ED4" w:rsidRDefault="001C6ED4">
      <w:pPr>
        <w:pStyle w:val="ac"/>
        <w:numPr>
          <w:ilvl w:val="1"/>
          <w:numId w:val="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Form1.rexs и т.д. - файлы ресурсов форм (изображения, строки и т.п.)</w:t>
      </w:r>
    </w:p>
    <w:p w14:paraId="2F0F167B" w14:textId="69093B5D" w:rsidR="001C6ED4" w:rsidRDefault="001C6ED4">
      <w:pPr>
        <w:pStyle w:val="ac"/>
        <w:numPr>
          <w:ilvl w:val="1"/>
          <w:numId w:val="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Program.cs - главный файл, запускающий приложение</w:t>
      </w:r>
    </w:p>
    <w:p w14:paraId="70DE3330" w14:textId="2B38FF10" w:rsidR="001C6ED4" w:rsidRDefault="001C6ED4">
      <w:pPr>
        <w:pStyle w:val="ac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конфигурационный файл приложения: Найди Пару.exe.config;</w:t>
      </w:r>
    </w:p>
    <w:p w14:paraId="175EB5B8" w14:textId="71553C0A" w:rsidR="001C6ED4" w:rsidRDefault="001C6ED4">
      <w:pPr>
        <w:pStyle w:val="ac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вспомогательные библиотеки .NET Framework (при отсутствии установленной среды на компьютере пользователя)</w:t>
      </w:r>
    </w:p>
    <w:p w14:paraId="276E224C" w14:textId="1111689D" w:rsidR="001C6ED4" w:rsidRDefault="001C6ED4">
      <w:pPr>
        <w:pStyle w:val="ac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файлы ресурсов (изображения, иконки и прочее)</w:t>
      </w:r>
    </w:p>
    <w:p w14:paraId="472677E7" w14:textId="5B5AD489" w:rsidR="001C6ED4" w:rsidRDefault="001C6ED4">
      <w:pPr>
        <w:pStyle w:val="ac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файл README.md – рассказывает об игре "Найди пару" для знакомства пользователя с программой и её функциями</w:t>
      </w:r>
    </w:p>
    <w:p w14:paraId="14F23933" w14:textId="1BFD59B6" w:rsidR="001C6ED4" w:rsidRDefault="001C6ED4" w:rsidP="007E2395">
      <w:pPr>
        <w:spacing w:after="0" w:line="240" w:lineRule="auto"/>
        <w:ind w:firstLine="709"/>
        <w:jc w:val="both"/>
      </w:pPr>
      <w:r>
        <w:t>Для установки игры «Найди пару», пожалуйста, загрузите дистрибутив последней версии игры «Найди пару», доступный по адресу: https://github.com/qiwa3312-spec/Ivanov-Coursework-24ISP-1</w:t>
      </w:r>
    </w:p>
    <w:p w14:paraId="69151951" w14:textId="72DF2BBD" w:rsidR="001C6ED4" w:rsidRPr="003666F4" w:rsidRDefault="001C6ED4" w:rsidP="00C0575B">
      <w:pPr>
        <w:spacing w:after="0" w:line="240" w:lineRule="auto"/>
        <w:ind w:firstLine="709"/>
        <w:jc w:val="both"/>
      </w:pPr>
    </w:p>
    <w:p w14:paraId="5D2AE053" w14:textId="77777777" w:rsidR="00C0575B" w:rsidRPr="003666F4" w:rsidRDefault="00C0575B" w:rsidP="00C0575B">
      <w:pPr>
        <w:spacing w:after="0" w:line="240" w:lineRule="auto"/>
        <w:ind w:firstLine="709"/>
        <w:jc w:val="both"/>
      </w:pPr>
    </w:p>
    <w:p w14:paraId="75026C4B" w14:textId="1DC3A5D8" w:rsidR="00030797" w:rsidRDefault="001C6ED4" w:rsidP="00030797">
      <w:pPr>
        <w:pStyle w:val="2"/>
        <w:jc w:val="both"/>
      </w:pPr>
      <w:r>
        <w:t>3.2 Порядок загрузки данных и программ</w:t>
      </w:r>
    </w:p>
    <w:p w14:paraId="7030F695" w14:textId="77777777" w:rsidR="00030797" w:rsidRDefault="00030797" w:rsidP="00030797">
      <w:pPr>
        <w:spacing w:after="0" w:line="240" w:lineRule="auto"/>
      </w:pPr>
    </w:p>
    <w:p w14:paraId="573CC1ED" w14:textId="77777777" w:rsidR="00A3651D" w:rsidRDefault="00A3651D" w:rsidP="00030797">
      <w:pPr>
        <w:spacing w:after="0" w:line="240" w:lineRule="auto"/>
      </w:pPr>
    </w:p>
    <w:p w14:paraId="41657C63" w14:textId="1181EB8D" w:rsidR="007E2395" w:rsidRDefault="007E2395">
      <w:pPr>
        <w:pStyle w:val="ac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Перейдите в папку с программой.</w:t>
      </w:r>
    </w:p>
    <w:p w14:paraId="6D61C3D2" w14:textId="7952C06C" w:rsidR="007E2395" w:rsidRDefault="007E2395">
      <w:pPr>
        <w:pStyle w:val="ac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Дважды щёлкните левой кнопкой мыши по файлу Найди Пару.exe.</w:t>
      </w:r>
    </w:p>
    <w:p w14:paraId="5AA231AB" w14:textId="09475D1E" w:rsidR="007E2395" w:rsidRDefault="007E2395">
      <w:pPr>
        <w:pStyle w:val="ac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На экране появится главное окно программы.</w:t>
      </w:r>
    </w:p>
    <w:p w14:paraId="5C62C1EC" w14:textId="50D923A1" w:rsidR="007E2395" w:rsidRDefault="007E2395" w:rsidP="007E2395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Главное окно программы показано на рисунке 1.</w:t>
      </w:r>
    </w:p>
    <w:p w14:paraId="5D4D9A49" w14:textId="77777777" w:rsidR="007E2395" w:rsidRDefault="007E2395" w:rsidP="007E2395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710F7C6A" w14:textId="49B10936" w:rsidR="007E2395" w:rsidRDefault="00244207" w:rsidP="007E2395">
      <w:pPr>
        <w:pStyle w:val="ac"/>
        <w:tabs>
          <w:tab w:val="left" w:pos="1134"/>
        </w:tabs>
        <w:spacing w:after="0" w:line="240" w:lineRule="auto"/>
        <w:ind w:left="0"/>
        <w:jc w:val="center"/>
      </w:pPr>
      <w:r>
        <w:rPr>
          <w:noProof/>
        </w:rPr>
        <w:lastRenderedPageBreak/>
        <w:drawing>
          <wp:inline distT="0" distB="0" distL="0" distR="0" wp14:anchorId="27BB448B" wp14:editId="56415FDD">
            <wp:extent cx="5316855" cy="3223895"/>
            <wp:effectExtent l="0" t="0" r="0" b="0"/>
            <wp:docPr id="1544361663" name="Рисунок 15443616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685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2C62" w14:textId="77777777" w:rsidR="007E2395" w:rsidRDefault="007E2395" w:rsidP="007E2395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3F556F23" w14:textId="2875E3CC" w:rsidR="007E2395" w:rsidRDefault="007E2395" w:rsidP="007E2395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Рисунок 1 – Главное окно программы</w:t>
      </w:r>
    </w:p>
    <w:p w14:paraId="7987E8EC" w14:textId="77777777" w:rsidR="006A6C95" w:rsidRPr="009E4E08" w:rsidRDefault="006A6C95" w:rsidP="0054177F">
      <w:pPr>
        <w:spacing w:after="0" w:line="240" w:lineRule="auto"/>
        <w:jc w:val="both"/>
      </w:pPr>
    </w:p>
    <w:p w14:paraId="034B9CD6" w14:textId="77777777" w:rsidR="006A6C95" w:rsidRPr="009E4E08" w:rsidRDefault="006A6C95" w:rsidP="00A3651D">
      <w:pPr>
        <w:spacing w:after="0" w:line="240" w:lineRule="auto"/>
        <w:ind w:firstLine="709"/>
        <w:jc w:val="both"/>
      </w:pPr>
    </w:p>
    <w:p w14:paraId="2170B5DB" w14:textId="28F9CE1E" w:rsidR="00030797" w:rsidRDefault="007E2395" w:rsidP="00030797">
      <w:pPr>
        <w:pStyle w:val="2"/>
        <w:jc w:val="both"/>
      </w:pPr>
      <w:r>
        <w:t>3.3 Порядок проверки работоспособности</w:t>
      </w:r>
    </w:p>
    <w:p w14:paraId="15705192" w14:textId="524F3BFF" w:rsidR="00030797" w:rsidRPr="00FA09B2" w:rsidRDefault="00030797" w:rsidP="00457D8A">
      <w:pPr>
        <w:spacing w:after="0" w:line="240" w:lineRule="auto"/>
      </w:pPr>
    </w:p>
    <w:p w14:paraId="11F8DA28" w14:textId="777C795D" w:rsidR="00D50CC4" w:rsidRDefault="00D50CC4" w:rsidP="00A46AAC">
      <w:pPr>
        <w:spacing w:after="0" w:line="240" w:lineRule="auto"/>
      </w:pPr>
    </w:p>
    <w:p w14:paraId="060057E4" w14:textId="590BC7BA" w:rsidR="007E2395" w:rsidRDefault="007E2395">
      <w:pPr>
        <w:pStyle w:val="ac"/>
        <w:numPr>
          <w:ilvl w:val="0"/>
          <w:numId w:val="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Запустить программу</w:t>
      </w:r>
    </w:p>
    <w:p w14:paraId="56387E40" w14:textId="13753FBC" w:rsidR="007E2395" w:rsidRDefault="007E2395">
      <w:pPr>
        <w:pStyle w:val="ac"/>
        <w:numPr>
          <w:ilvl w:val="0"/>
          <w:numId w:val="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Проверить правильность отображения интерфейса</w:t>
      </w:r>
    </w:p>
    <w:p w14:paraId="589C4145" w14:textId="4C88B2F2" w:rsidR="007E2395" w:rsidRDefault="007E2395" w:rsidP="007E2395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Главное окно приложения при запуске программы показано на рисунке 2.</w:t>
      </w:r>
    </w:p>
    <w:p w14:paraId="34A7C75E" w14:textId="77777777" w:rsidR="0054177F" w:rsidRDefault="0054177F" w:rsidP="007E2395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195DEE8C" w14:textId="54D89F60" w:rsidR="009960C5" w:rsidRDefault="00244207" w:rsidP="009367ED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567070F" wp14:editId="43DC3CCC">
            <wp:extent cx="4905375" cy="2647950"/>
            <wp:effectExtent l="0" t="0" r="9525" b="0"/>
            <wp:docPr id="3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A5AE" w14:textId="77777777" w:rsidR="009960C5" w:rsidRDefault="009960C5" w:rsidP="009960C5">
      <w:pPr>
        <w:spacing w:after="0" w:line="240" w:lineRule="auto"/>
        <w:ind w:firstLine="709"/>
      </w:pPr>
    </w:p>
    <w:p w14:paraId="79EAA6DB" w14:textId="172407C1" w:rsidR="009960C5" w:rsidRDefault="009960C5" w:rsidP="007324D2">
      <w:pPr>
        <w:spacing w:after="0" w:line="240" w:lineRule="auto"/>
        <w:ind w:firstLine="709"/>
        <w:jc w:val="both"/>
      </w:pPr>
      <w:r>
        <w:t>Рисунок 2 – Главное окно приложения при запуске программы</w:t>
      </w:r>
    </w:p>
    <w:p w14:paraId="14C52E70" w14:textId="77777777" w:rsidR="009960C5" w:rsidRDefault="009960C5" w:rsidP="007324D2">
      <w:pPr>
        <w:spacing w:after="0" w:line="240" w:lineRule="auto"/>
        <w:ind w:firstLine="709"/>
        <w:jc w:val="both"/>
      </w:pPr>
    </w:p>
    <w:p w14:paraId="5A01C18E" w14:textId="761B94FA" w:rsidR="007E2395" w:rsidRDefault="0054177F">
      <w:pPr>
        <w:pStyle w:val="ac"/>
        <w:numPr>
          <w:ilvl w:val="0"/>
          <w:numId w:val="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lastRenderedPageBreak/>
        <w:t>Выбрать сложность, создать игровое поле, проверить его на наличие визуальных ошибок (все карточки должны быть закрыты «рубашкой» вверх).</w:t>
      </w:r>
    </w:p>
    <w:p w14:paraId="12E20D11" w14:textId="54D25CFC" w:rsidR="00E66A06" w:rsidRDefault="00AD3826" w:rsidP="007E2395">
      <w:pPr>
        <w:spacing w:after="0" w:line="240" w:lineRule="auto"/>
        <w:ind w:firstLine="709"/>
        <w:jc w:val="both"/>
      </w:pPr>
      <w:r>
        <w:t>Созданное игровое поле показано на рисунке 3.</w:t>
      </w:r>
    </w:p>
    <w:p w14:paraId="407A76E7" w14:textId="77777777" w:rsidR="009960C5" w:rsidRDefault="009960C5" w:rsidP="009960C5">
      <w:pPr>
        <w:spacing w:after="0" w:line="240" w:lineRule="auto"/>
        <w:ind w:firstLine="709"/>
      </w:pPr>
    </w:p>
    <w:p w14:paraId="6B111B8B" w14:textId="18849DCE" w:rsidR="009960C5" w:rsidRPr="00FE3075" w:rsidRDefault="00244207" w:rsidP="009367ED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2A6B101" wp14:editId="13E3B841">
            <wp:extent cx="4486275" cy="2638425"/>
            <wp:effectExtent l="0" t="0" r="9525" b="9525"/>
            <wp:docPr id="10" name="Рисунок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2EAC" w14:textId="77777777" w:rsidR="009960C5" w:rsidRDefault="009960C5" w:rsidP="009960C5">
      <w:pPr>
        <w:spacing w:after="0" w:line="240" w:lineRule="auto"/>
        <w:ind w:firstLine="709"/>
      </w:pPr>
    </w:p>
    <w:p w14:paraId="65199606" w14:textId="0CA63856" w:rsidR="00685250" w:rsidRDefault="00685250" w:rsidP="007324D2">
      <w:pPr>
        <w:spacing w:after="0" w:line="240" w:lineRule="auto"/>
        <w:ind w:firstLine="709"/>
        <w:jc w:val="both"/>
      </w:pPr>
      <w:r>
        <w:t>Рисунок 3 – Созданное игровое поле</w:t>
      </w:r>
    </w:p>
    <w:p w14:paraId="6A728964" w14:textId="77777777" w:rsidR="00685250" w:rsidRDefault="00685250" w:rsidP="007324D2">
      <w:pPr>
        <w:spacing w:after="0" w:line="240" w:lineRule="auto"/>
        <w:ind w:firstLine="709"/>
        <w:jc w:val="both"/>
      </w:pPr>
    </w:p>
    <w:p w14:paraId="7BF9155D" w14:textId="2E29C33E" w:rsidR="005C5B92" w:rsidRDefault="0054177F">
      <w:pPr>
        <w:pStyle w:val="ac"/>
        <w:numPr>
          <w:ilvl w:val="0"/>
          <w:numId w:val="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Проверить механику игры: совершить несколько ходов, поочередно кликая по карточкам на поле. Убедиться, что при открытии двух несовпадающих изображений они автоматически закрываются через установленную паузу (0.75 сек), а значение в поле «Осталось попыток» уменьшается на единицу. После этого найти идентичную пару карточек и удостовериться, что они остаются в открытом состоянии, а счетчик «Найдено пар» увеличивается.</w:t>
      </w:r>
    </w:p>
    <w:p w14:paraId="172F097E" w14:textId="06F6874C" w:rsidR="009960C5" w:rsidRDefault="0054177F" w:rsidP="009960C5">
      <w:pPr>
        <w:spacing w:after="0" w:line="240" w:lineRule="auto"/>
        <w:ind w:firstLine="709"/>
      </w:pPr>
      <w:r>
        <w:t>Результат процесса взаимодействия с карточками и нахождения парных изображений показан на рисунке 4.</w:t>
      </w:r>
    </w:p>
    <w:p w14:paraId="36CC0ACE" w14:textId="77777777" w:rsidR="0054177F" w:rsidRDefault="0054177F" w:rsidP="009960C5">
      <w:pPr>
        <w:spacing w:after="0" w:line="240" w:lineRule="auto"/>
        <w:ind w:firstLine="709"/>
      </w:pPr>
    </w:p>
    <w:p w14:paraId="21D05111" w14:textId="116E5EA7" w:rsidR="009960C5" w:rsidRDefault="00244207" w:rsidP="009367ED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231DDF8" wp14:editId="6D0047F5">
            <wp:extent cx="4362450" cy="2371725"/>
            <wp:effectExtent l="0" t="0" r="0" b="9525"/>
            <wp:docPr id="11" name="Рисунок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5287" cy="237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72196" w14:textId="77777777" w:rsidR="009960C5" w:rsidRDefault="009960C5" w:rsidP="009960C5">
      <w:pPr>
        <w:spacing w:after="0" w:line="240" w:lineRule="auto"/>
        <w:ind w:firstLine="709"/>
      </w:pPr>
    </w:p>
    <w:p w14:paraId="76A383C5" w14:textId="74FD59A3" w:rsidR="00E66A06" w:rsidRDefault="00E66A06" w:rsidP="007324D2">
      <w:pPr>
        <w:spacing w:after="0" w:line="240" w:lineRule="auto"/>
        <w:ind w:firstLine="709"/>
        <w:jc w:val="both"/>
      </w:pPr>
      <w:r>
        <w:t>Рисунок 4 – Процесс открытия карточек и нахождения идентичных пар</w:t>
      </w:r>
    </w:p>
    <w:p w14:paraId="51A03EC2" w14:textId="77777777" w:rsidR="0054177F" w:rsidRDefault="0054177F" w:rsidP="007324D2">
      <w:pPr>
        <w:spacing w:after="0" w:line="240" w:lineRule="auto"/>
        <w:ind w:firstLine="709"/>
        <w:jc w:val="both"/>
      </w:pPr>
    </w:p>
    <w:p w14:paraId="47C25B51" w14:textId="6FAC14AF" w:rsidR="00D37B6A" w:rsidRDefault="0054177F">
      <w:pPr>
        <w:pStyle w:val="ac"/>
        <w:numPr>
          <w:ilvl w:val="0"/>
          <w:numId w:val="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lastRenderedPageBreak/>
        <w:t>Убедиться в корректности работы игровых таймеров и счетчиков в процессе сессии. Проверить визуальное отображение процесса открытия карточек, а также динамическое обновление времени игры и количества найденных пар.</w:t>
      </w:r>
    </w:p>
    <w:p w14:paraId="639EDE42" w14:textId="6D1F2E01" w:rsidR="0054177F" w:rsidRDefault="0054177F">
      <w:pPr>
        <w:pStyle w:val="ac"/>
        <w:numPr>
          <w:ilvl w:val="0"/>
          <w:numId w:val="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Проверить логику завершения игры: при нахождении всех пар должно появиться уведомление о победе, а при истечении времени или попыток — уведомление о поражении с последующим открытием всех карточек на поле.</w:t>
      </w:r>
    </w:p>
    <w:p w14:paraId="697ED5B1" w14:textId="585ADB4B" w:rsidR="005C5B92" w:rsidRDefault="005C5B92" w:rsidP="00D37B6A">
      <w:pPr>
        <w:pStyle w:val="ac"/>
        <w:tabs>
          <w:tab w:val="left" w:pos="1134"/>
        </w:tabs>
        <w:spacing w:after="0" w:line="240" w:lineRule="auto"/>
        <w:ind w:left="426"/>
      </w:pPr>
      <w:r>
        <w:t>Главное окно приложения в момент игровой сессии показано на рисунке 5.</w:t>
      </w:r>
    </w:p>
    <w:p w14:paraId="2A2249AF" w14:textId="77777777" w:rsidR="00D37B6A" w:rsidRPr="00FE3075" w:rsidRDefault="00D37B6A" w:rsidP="00D37B6A">
      <w:pPr>
        <w:pStyle w:val="ac"/>
        <w:tabs>
          <w:tab w:val="left" w:pos="1134"/>
        </w:tabs>
        <w:spacing w:after="0" w:line="240" w:lineRule="auto"/>
        <w:ind w:left="426"/>
      </w:pPr>
    </w:p>
    <w:p w14:paraId="54EFE59F" w14:textId="77777777" w:rsidR="0054177F" w:rsidRPr="00FE3075" w:rsidRDefault="0054177F" w:rsidP="00D37B6A">
      <w:pPr>
        <w:pStyle w:val="ac"/>
        <w:tabs>
          <w:tab w:val="left" w:pos="1134"/>
        </w:tabs>
        <w:spacing w:after="0" w:line="240" w:lineRule="auto"/>
        <w:ind w:left="426"/>
      </w:pPr>
    </w:p>
    <w:p w14:paraId="1198FFB9" w14:textId="73649301" w:rsidR="0054177F" w:rsidRPr="00FE3075" w:rsidRDefault="00244207" w:rsidP="00244207">
      <w:pPr>
        <w:pStyle w:val="ac"/>
        <w:tabs>
          <w:tab w:val="left" w:pos="6075"/>
        </w:tabs>
        <w:spacing w:after="0" w:line="240" w:lineRule="auto"/>
        <w:ind w:left="0"/>
        <w:jc w:val="center"/>
      </w:pPr>
      <w:r>
        <w:rPr>
          <w:noProof/>
        </w:rPr>
        <w:drawing>
          <wp:inline distT="0" distB="0" distL="0" distR="0" wp14:anchorId="2169760D" wp14:editId="674CB1E8">
            <wp:extent cx="4305300" cy="2505075"/>
            <wp:effectExtent l="0" t="0" r="0" b="9525"/>
            <wp:docPr id="16" name="Рисунок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3977" cy="254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5667A" w14:textId="0B57D749" w:rsidR="00D50CC4" w:rsidRPr="00FE3075" w:rsidRDefault="00D50CC4" w:rsidP="0054177F">
      <w:pPr>
        <w:spacing w:after="0" w:line="240" w:lineRule="auto"/>
        <w:jc w:val="center"/>
      </w:pPr>
    </w:p>
    <w:p w14:paraId="1D69686F" w14:textId="77777777" w:rsidR="0054177F" w:rsidRPr="00FE3075" w:rsidRDefault="0054177F" w:rsidP="0054177F">
      <w:pPr>
        <w:spacing w:after="0" w:line="240" w:lineRule="auto"/>
        <w:jc w:val="center"/>
      </w:pPr>
    </w:p>
    <w:p w14:paraId="7164FB94" w14:textId="497D0AF9" w:rsidR="00463E97" w:rsidRDefault="00463E97" w:rsidP="007324D2">
      <w:pPr>
        <w:spacing w:after="0" w:line="240" w:lineRule="auto"/>
        <w:ind w:firstLine="709"/>
        <w:jc w:val="both"/>
      </w:pPr>
      <w:r>
        <w:t>Рисунок 5 – Главное окно приложения в момент игровой сессии</w:t>
      </w:r>
    </w:p>
    <w:p w14:paraId="07E982BE" w14:textId="77777777" w:rsidR="00463E97" w:rsidRDefault="00463E97" w:rsidP="00D37B6A">
      <w:pPr>
        <w:spacing w:after="0" w:line="240" w:lineRule="auto"/>
        <w:ind w:firstLine="709"/>
        <w:jc w:val="both"/>
      </w:pPr>
    </w:p>
    <w:p w14:paraId="65328D1D" w14:textId="77777777" w:rsidR="00735B64" w:rsidRDefault="00735B64" w:rsidP="00D37B6A">
      <w:pPr>
        <w:spacing w:after="0" w:line="240" w:lineRule="auto"/>
        <w:ind w:firstLine="709"/>
        <w:jc w:val="both"/>
      </w:pPr>
    </w:p>
    <w:p w14:paraId="6982BDA5" w14:textId="285E109A" w:rsidR="00D37B6A" w:rsidRDefault="00D37B6A" w:rsidP="00D37B6A">
      <w:pPr>
        <w:pStyle w:val="1"/>
        <w:spacing w:after="0"/>
        <w:jc w:val="both"/>
        <w:rPr>
          <w:szCs w:val="32"/>
        </w:rPr>
      </w:pPr>
      <w:r>
        <w:t>4 Описание операций</w:t>
      </w:r>
    </w:p>
    <w:p w14:paraId="0570AA23" w14:textId="77777777" w:rsidR="00D37B6A" w:rsidRDefault="00D37B6A" w:rsidP="00D37B6A">
      <w:pPr>
        <w:spacing w:after="0" w:line="240" w:lineRule="auto"/>
        <w:ind w:firstLine="709"/>
        <w:jc w:val="both"/>
      </w:pPr>
    </w:p>
    <w:p w14:paraId="71ADF156" w14:textId="77777777" w:rsidR="00D37B6A" w:rsidRDefault="00D37B6A" w:rsidP="00D37B6A">
      <w:pPr>
        <w:spacing w:after="0" w:line="240" w:lineRule="auto"/>
        <w:ind w:firstLine="709"/>
        <w:jc w:val="both"/>
      </w:pPr>
    </w:p>
    <w:p w14:paraId="2BB5EE47" w14:textId="7E3DAC12" w:rsidR="00D37B6A" w:rsidRDefault="00735B64" w:rsidP="00D37B6A">
      <w:pPr>
        <w:spacing w:after="0" w:line="240" w:lineRule="auto"/>
        <w:ind w:firstLine="709"/>
        <w:jc w:val="both"/>
      </w:pPr>
      <w:r>
        <w:t>Основные правила игры:</w:t>
      </w:r>
    </w:p>
    <w:p w14:paraId="7D82EE89" w14:textId="0325A6CB" w:rsidR="00D37B6A" w:rsidRDefault="00735B64" w:rsidP="00D37B6A">
      <w:pPr>
        <w:spacing w:after="0" w:line="240" w:lineRule="auto"/>
        <w:ind w:firstLine="709"/>
        <w:jc w:val="both"/>
      </w:pPr>
      <w:r>
        <w:t>Игровой процесс протекает на двумерном поле, состоящем из набора карточек. Каждая карточка может находиться в состоянии «закрыта» (рубашкой вверх) или «открыта» (изображением вверх). Логика игры строится на следующих правилах:</w:t>
      </w:r>
    </w:p>
    <w:p w14:paraId="2305E852" w14:textId="14ABFAB8" w:rsidR="00D37B6A" w:rsidRDefault="00735B64">
      <w:pPr>
        <w:pStyle w:val="ac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Выбор карточек: Пользователь поочередно открывает две любые карточки на поле кликом мыши.</w:t>
      </w:r>
    </w:p>
    <w:p w14:paraId="34AE50A8" w14:textId="35694FBB" w:rsidR="00D37B6A" w:rsidRDefault="00735B64">
      <w:pPr>
        <w:pStyle w:val="ac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Совпадение: Если изображения на обеих открытых карточках идентичны, они остаются в состоянии «открыта» и считаются найденными.</w:t>
      </w:r>
    </w:p>
    <w:p w14:paraId="1E58FFB8" w14:textId="03EE4F2F" w:rsidR="00D37B6A" w:rsidRDefault="00735B64">
      <w:pPr>
        <w:pStyle w:val="ac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Несовпадение: Если изображения на карточках разные, они автоматически закрываются через 0.75 секунды, давая игроку время запомнить их расположение.</w:t>
      </w:r>
    </w:p>
    <w:p w14:paraId="575702A5" w14:textId="7EBF4AC6" w:rsidR="00D37B6A" w:rsidRDefault="00735B64">
      <w:pPr>
        <w:pStyle w:val="ac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Лимиты: За каждое несовпадение из счетчика «Осталось попыток» вычитается единица. Время игры ограничено таймером.</w:t>
      </w:r>
    </w:p>
    <w:p w14:paraId="400D54C0" w14:textId="69FE41DF" w:rsidR="00D37B6A" w:rsidRDefault="00735B64" w:rsidP="00D37B6A">
      <w:pPr>
        <w:spacing w:after="0" w:line="240" w:lineRule="auto"/>
        <w:ind w:firstLine="709"/>
        <w:jc w:val="both"/>
      </w:pPr>
      <w:r>
        <w:t>Подготовка игрового пространства:</w:t>
      </w:r>
    </w:p>
    <w:p w14:paraId="5A79174D" w14:textId="647187F1" w:rsidR="00D37B6A" w:rsidRDefault="00735B64">
      <w:pPr>
        <w:pStyle w:val="ac"/>
        <w:numPr>
          <w:ilvl w:val="0"/>
          <w:numId w:val="1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lastRenderedPageBreak/>
        <w:t>Выбор сложности: Перед началом игры пользователь выбирает готовый уровень (легкий, средний, сложный) или задает свои параметры поля (количество строк и столбцов).</w:t>
      </w:r>
    </w:p>
    <w:p w14:paraId="727FBEBC" w14:textId="25DDF167" w:rsidR="00D37B6A" w:rsidRDefault="00735B64">
      <w:pPr>
        <w:pStyle w:val="ac"/>
        <w:numPr>
          <w:ilvl w:val="0"/>
          <w:numId w:val="1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Автоматическая генерация: При нажатии кнопки «Старт» система программно перемешивает пары изображений и распределяет их в случайном порядке по ячейкам поля.</w:t>
      </w:r>
    </w:p>
    <w:p w14:paraId="29C5235E" w14:textId="3677C998" w:rsidR="00D37B6A" w:rsidRDefault="00D37B6A" w:rsidP="00D37B6A">
      <w:pPr>
        <w:spacing w:after="0" w:line="240" w:lineRule="auto"/>
        <w:ind w:firstLine="709"/>
        <w:jc w:val="both"/>
      </w:pPr>
      <w:r>
        <w:t>Управление процессом симуляции:</w:t>
      </w:r>
    </w:p>
    <w:p w14:paraId="0AEA8460" w14:textId="7CB965C0" w:rsidR="00D37B6A" w:rsidRDefault="00D37B6A">
      <w:pPr>
        <w:pStyle w:val="ac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Запуск: Нажмите кнопку «Старт» для создания поля и запуска таймера.</w:t>
      </w:r>
    </w:p>
    <w:p w14:paraId="61E50554" w14:textId="3C560717" w:rsidR="00D37B6A" w:rsidRDefault="00735B64">
      <w:pPr>
        <w:pStyle w:val="ac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Взаимодействие: Кликайте левой кнопкой мыши по карточкам для их открытия.</w:t>
      </w:r>
    </w:p>
    <w:p w14:paraId="2A0A5909" w14:textId="5AAA9847" w:rsidR="00D37B6A" w:rsidRDefault="00735B64">
      <w:pPr>
        <w:pStyle w:val="ac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Сброс: Для прекращения текущей сессии и очистки поля нажмите кнопку «Старт» повторно (прогресс будет обнулен и поле сформируется заново).</w:t>
      </w:r>
    </w:p>
    <w:p w14:paraId="6B1EE1B5" w14:textId="77777777" w:rsidR="00D37B6A" w:rsidRDefault="00D37B6A" w:rsidP="00D37B6A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44807514" w14:textId="77777777" w:rsidR="00D37B6A" w:rsidRDefault="00D37B6A" w:rsidP="00D37B6A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35EC1C78" w14:textId="31EE8F71" w:rsidR="00D37B6A" w:rsidRDefault="00D37B6A" w:rsidP="00D37B6A">
      <w:pPr>
        <w:pStyle w:val="1"/>
        <w:spacing w:after="0"/>
        <w:jc w:val="both"/>
      </w:pPr>
      <w:r>
        <w:t>5 Аварийные ситуации</w:t>
      </w:r>
    </w:p>
    <w:p w14:paraId="151F23F0" w14:textId="77777777" w:rsidR="00D37B6A" w:rsidRDefault="00D37B6A" w:rsidP="00D37B6A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4E363BBA" w14:textId="77777777" w:rsidR="00D37B6A" w:rsidRPr="00D37B6A" w:rsidRDefault="00D37B6A" w:rsidP="00D37B6A">
      <w:pPr>
        <w:spacing w:after="0" w:line="240" w:lineRule="auto"/>
        <w:ind w:firstLine="709"/>
        <w:jc w:val="both"/>
      </w:pPr>
    </w:p>
    <w:p w14:paraId="037C23FA" w14:textId="77777777" w:rsidR="00735B64" w:rsidRDefault="00735B64" w:rsidP="00735B64">
      <w:pPr>
        <w:spacing w:after="0" w:line="240" w:lineRule="auto"/>
        <w:ind w:firstLine="709"/>
        <w:jc w:val="both"/>
      </w:pPr>
      <w:r>
        <w:t>Закончились попытки или истекло время:</w:t>
      </w:r>
    </w:p>
    <w:p w14:paraId="4C7CDC80" w14:textId="77777777" w:rsidR="00735B64" w:rsidRDefault="00735B64" w:rsidP="00735B64">
      <w:pPr>
        <w:spacing w:after="0" w:line="240" w:lineRule="auto"/>
        <w:ind w:firstLine="709"/>
        <w:jc w:val="both"/>
      </w:pPr>
      <w:r>
        <w:t>Причина: Пользователь не успел открыть все пары в рамках установленных ограничений сложности.</w:t>
      </w:r>
    </w:p>
    <w:p w14:paraId="1850148C" w14:textId="68D3CB3F" w:rsidR="00735B64" w:rsidRDefault="00735B64" w:rsidP="00735B64">
      <w:pPr>
        <w:spacing w:after="0" w:line="240" w:lineRule="auto"/>
        <w:ind w:firstLine="709"/>
        <w:jc w:val="both"/>
      </w:pPr>
      <w:r>
        <w:t>Решение: Ознакомьтесь с результатом игры в появившемся окне, нажмите кнопку «ОК» и запустите новую сессию кнопкой «Старт», выбрав более подходящий уровень сложности.</w:t>
      </w:r>
    </w:p>
    <w:p w14:paraId="5330F52E" w14:textId="77777777" w:rsidR="00735B64" w:rsidRDefault="00735B64" w:rsidP="00735B64">
      <w:pPr>
        <w:spacing w:after="0" w:line="240" w:lineRule="auto"/>
        <w:ind w:firstLine="709"/>
        <w:jc w:val="both"/>
      </w:pPr>
      <w:r>
        <w:t>Изображения на карточках не отображаются:</w:t>
      </w:r>
    </w:p>
    <w:p w14:paraId="183ADA01" w14:textId="77777777" w:rsidR="00735B64" w:rsidRDefault="00735B64" w:rsidP="00735B64">
      <w:pPr>
        <w:spacing w:after="0" w:line="240" w:lineRule="auto"/>
        <w:ind w:firstLine="709"/>
        <w:jc w:val="both"/>
      </w:pPr>
      <w:r>
        <w:t>Причина: Отсутствие или повреждение папки Images в директории с исполняемым файлом.</w:t>
      </w:r>
    </w:p>
    <w:p w14:paraId="75AB0EFB" w14:textId="065AEA1B" w:rsidR="00735B64" w:rsidRDefault="00735B64" w:rsidP="00735B64">
      <w:pPr>
        <w:spacing w:after="0" w:line="240" w:lineRule="auto"/>
        <w:ind w:firstLine="709"/>
        <w:jc w:val="both"/>
      </w:pPr>
      <w:r>
        <w:t>Решение: Убедитесь, что папка Images с набором графических файлов (icon_1.png и т.д.) находится в том же каталоге, что и Найди пару.exe. В случае необходимости перепакуйте архив с программой.</w:t>
      </w:r>
    </w:p>
    <w:p w14:paraId="3E6AB8EE" w14:textId="77777777" w:rsidR="00735B64" w:rsidRDefault="00735B64" w:rsidP="00735B64">
      <w:pPr>
        <w:spacing w:after="0" w:line="240" w:lineRule="auto"/>
        <w:ind w:firstLine="709"/>
        <w:jc w:val="both"/>
      </w:pPr>
      <w:r>
        <w:t>Программа не реагирует на клики:</w:t>
      </w:r>
    </w:p>
    <w:p w14:paraId="1F456525" w14:textId="77777777" w:rsidR="00735B64" w:rsidRDefault="00735B64" w:rsidP="00735B64">
      <w:pPr>
        <w:spacing w:after="0" w:line="240" w:lineRule="auto"/>
        <w:ind w:firstLine="709"/>
        <w:jc w:val="both"/>
      </w:pPr>
      <w:r>
        <w:t>Причина: Активен таймер ожидания переворота несовпавших карточек (0.75 сек) или игра еще не запущена.</w:t>
      </w:r>
    </w:p>
    <w:p w14:paraId="630568DB" w14:textId="4445F862" w:rsidR="00D37B6A" w:rsidRDefault="00735B64" w:rsidP="00735B64">
      <w:pPr>
        <w:spacing w:after="0" w:line="240" w:lineRule="auto"/>
        <w:ind w:firstLine="709"/>
        <w:jc w:val="both"/>
      </w:pPr>
      <w:r>
        <w:t>Решение: Дождитесь автоматического закрытия карточек или нажмите кнопку «Старт» для начала новой игры.</w:t>
      </w:r>
    </w:p>
    <w:p w14:paraId="57482908" w14:textId="77777777" w:rsidR="00735B64" w:rsidRDefault="00735B64" w:rsidP="00735B64">
      <w:pPr>
        <w:spacing w:after="0" w:line="240" w:lineRule="auto"/>
        <w:ind w:firstLine="709"/>
        <w:jc w:val="both"/>
      </w:pPr>
    </w:p>
    <w:p w14:paraId="5580AB06" w14:textId="77777777" w:rsidR="00D37B6A" w:rsidRDefault="00D37B6A" w:rsidP="00D37B6A">
      <w:pPr>
        <w:spacing w:after="0" w:line="240" w:lineRule="auto"/>
        <w:ind w:firstLine="709"/>
        <w:jc w:val="both"/>
      </w:pPr>
    </w:p>
    <w:p w14:paraId="32AB8821" w14:textId="22E96368" w:rsidR="00D37B6A" w:rsidRDefault="00D37B6A" w:rsidP="00D37B6A">
      <w:pPr>
        <w:pStyle w:val="1"/>
        <w:spacing w:after="0"/>
        <w:jc w:val="both"/>
      </w:pPr>
      <w:r>
        <w:t>6 Рекомендации по освоению</w:t>
      </w:r>
    </w:p>
    <w:p w14:paraId="7B22F46B" w14:textId="77777777" w:rsidR="00D37B6A" w:rsidRDefault="00D37B6A" w:rsidP="00D37B6A">
      <w:pPr>
        <w:spacing w:after="0" w:line="240" w:lineRule="auto"/>
        <w:ind w:firstLine="709"/>
        <w:jc w:val="both"/>
      </w:pPr>
    </w:p>
    <w:p w14:paraId="4A319E8C" w14:textId="77777777" w:rsidR="00D37B6A" w:rsidRDefault="00D37B6A" w:rsidP="00D37B6A">
      <w:pPr>
        <w:spacing w:after="0" w:line="240" w:lineRule="auto"/>
        <w:ind w:firstLine="709"/>
        <w:jc w:val="both"/>
      </w:pPr>
    </w:p>
    <w:p w14:paraId="58CF1CD4" w14:textId="77777777" w:rsidR="0039158F" w:rsidRDefault="0039158F" w:rsidP="0039158F">
      <w:pPr>
        <w:spacing w:after="0" w:line="240" w:lineRule="auto"/>
        <w:ind w:firstLine="709"/>
        <w:jc w:val="both"/>
      </w:pPr>
      <w:r>
        <w:t>Для успешного освоения программы «Найди пару» рекомендуется придерживаться следующих этапов:</w:t>
      </w:r>
    </w:p>
    <w:p w14:paraId="1C91DD70" w14:textId="0EC5CDD0" w:rsidR="0039158F" w:rsidRDefault="0039158F">
      <w:pPr>
        <w:pStyle w:val="ac"/>
        <w:numPr>
          <w:ilvl w:val="0"/>
          <w:numId w:val="1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Начните с минимальной сложности: выберите «лёгкий» уровень (поле 4x4). Это позволит быстро понять механику взаимодействия с карточками и работу таймера без лишнего стресса от лимитов.</w:t>
      </w:r>
    </w:p>
    <w:p w14:paraId="22E8E529" w14:textId="161F861B" w:rsidR="0039158F" w:rsidRDefault="0039158F">
      <w:pPr>
        <w:pStyle w:val="ac"/>
        <w:numPr>
          <w:ilvl w:val="0"/>
          <w:numId w:val="1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lastRenderedPageBreak/>
        <w:t>Используйте паузу для запоминания: когда несовпавшие карточки открыты в течение 0.75 секунды, не спешите кликать дальше. Постарайтесь зафиксировать в памяти расположение обоих изображений.</w:t>
      </w:r>
    </w:p>
    <w:p w14:paraId="5BAC16B5" w14:textId="211044E0" w:rsidR="0039158F" w:rsidRDefault="0039158F">
      <w:pPr>
        <w:pStyle w:val="ac"/>
        <w:numPr>
          <w:ilvl w:val="0"/>
          <w:numId w:val="1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Постепенно увеличивайте нагрузку: как только вы начнете уверенно проходить уровни 4x4 за минимальное время, переходите к размерностям 6x6 и 6x8. Это значительно эффективнее тренирует кратковременную память.</w:t>
      </w:r>
    </w:p>
    <w:p w14:paraId="5E7884D8" w14:textId="0E55DC01" w:rsidR="00A54A1C" w:rsidRDefault="0039158F">
      <w:pPr>
        <w:pStyle w:val="ac"/>
        <w:numPr>
          <w:ilvl w:val="0"/>
          <w:numId w:val="1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Экспериментируйте с настройками: используйте режим «Своя сложность», чтобы создать уникальный вызов (например, большое поле с малым количеством времени). Это поможет найти оптимальный баланс между развлечением и реальной тренировкой внимательности.</w:t>
      </w:r>
    </w:p>
    <w:p w14:paraId="1EBFF47E" w14:textId="77777777" w:rsidR="00ED3772" w:rsidRDefault="00ED3772" w:rsidP="00ED3772">
      <w:pPr>
        <w:tabs>
          <w:tab w:val="left" w:pos="1134"/>
        </w:tabs>
        <w:spacing w:after="0" w:line="240" w:lineRule="auto"/>
        <w:jc w:val="both"/>
      </w:pPr>
    </w:p>
    <w:p w14:paraId="66E51674" w14:textId="77777777" w:rsidR="00ED3772" w:rsidRDefault="00ED3772" w:rsidP="00ED3772">
      <w:pPr>
        <w:tabs>
          <w:tab w:val="left" w:pos="1134"/>
        </w:tabs>
        <w:spacing w:after="0" w:line="240" w:lineRule="auto"/>
        <w:jc w:val="both"/>
      </w:pPr>
    </w:p>
    <w:p w14:paraId="5823A089" w14:textId="35431002" w:rsidR="00A54A1C" w:rsidRDefault="00A54A1C" w:rsidP="00A54A1C">
      <w:pPr>
        <w:pStyle w:val="1"/>
        <w:spacing w:after="0"/>
        <w:jc w:val="both"/>
      </w:pPr>
      <w:r>
        <w:t>7 Термины и сокращения</w:t>
      </w:r>
    </w:p>
    <w:p w14:paraId="5584865E" w14:textId="77777777" w:rsidR="00A54A1C" w:rsidRDefault="00A54A1C" w:rsidP="00D37B6A">
      <w:pPr>
        <w:spacing w:after="0" w:line="240" w:lineRule="auto"/>
        <w:ind w:firstLine="709"/>
        <w:jc w:val="both"/>
      </w:pPr>
    </w:p>
    <w:p w14:paraId="60047701" w14:textId="77777777" w:rsidR="00590463" w:rsidRDefault="00590463" w:rsidP="00D37B6A">
      <w:pPr>
        <w:spacing w:after="0" w:line="240" w:lineRule="auto"/>
        <w:ind w:firstLine="709"/>
        <w:jc w:val="both"/>
      </w:pPr>
    </w:p>
    <w:p w14:paraId="25A919FF" w14:textId="40BC7567" w:rsidR="00A54A1C" w:rsidRDefault="00A54A1C" w:rsidP="00D37B6A">
      <w:pPr>
        <w:spacing w:after="0" w:line="240" w:lineRule="auto"/>
        <w:ind w:firstLine="709"/>
        <w:jc w:val="both"/>
      </w:pPr>
      <w:r>
        <w:t>Таблица 1 – Термины и сокращения</w:t>
      </w:r>
    </w:p>
    <w:p w14:paraId="29785030" w14:textId="77777777" w:rsidR="00A54A1C" w:rsidRDefault="00A54A1C" w:rsidP="00D37B6A">
      <w:pPr>
        <w:spacing w:after="0" w:line="240" w:lineRule="auto"/>
        <w:ind w:firstLine="709"/>
        <w:jc w:val="both"/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4"/>
        <w:gridCol w:w="7024"/>
      </w:tblGrid>
      <w:tr w:rsidR="0039158F" w14:paraId="030D790A" w14:textId="77777777" w:rsidTr="00306BE4">
        <w:tc>
          <w:tcPr>
            <w:tcW w:w="3114" w:type="dxa"/>
          </w:tcPr>
          <w:p w14:paraId="22C75002" w14:textId="5CB6C16E" w:rsidR="0039158F" w:rsidRDefault="0039158F" w:rsidP="0039158F">
            <w:pPr>
              <w:jc w:val="center"/>
            </w:pPr>
            <w:r>
              <w:t>Термин</w:t>
            </w:r>
          </w:p>
        </w:tc>
        <w:tc>
          <w:tcPr>
            <w:tcW w:w="7024" w:type="dxa"/>
          </w:tcPr>
          <w:p w14:paraId="53551B84" w14:textId="0834FF96" w:rsidR="0039158F" w:rsidRDefault="0039158F" w:rsidP="0039158F">
            <w:pPr>
              <w:jc w:val="center"/>
            </w:pPr>
            <w:r>
              <w:t>Полная форма / Определение</w:t>
            </w:r>
          </w:p>
        </w:tc>
      </w:tr>
      <w:tr w:rsidR="0039158F" w:rsidRPr="00A54A1C" w14:paraId="4BAA94DF" w14:textId="77777777" w:rsidTr="00A54A1C">
        <w:tc>
          <w:tcPr>
            <w:tcW w:w="3114" w:type="dxa"/>
          </w:tcPr>
          <w:p w14:paraId="36E91F31" w14:textId="01FF71D9" w:rsidR="0039158F" w:rsidRPr="00A54A1C" w:rsidRDefault="0039158F" w:rsidP="0039158F">
            <w:pPr>
              <w:jc w:val="both"/>
            </w:pPr>
            <w:r>
              <w:t>АС</w:t>
            </w:r>
          </w:p>
        </w:tc>
        <w:tc>
          <w:tcPr>
            <w:tcW w:w="7024" w:type="dxa"/>
          </w:tcPr>
          <w:p w14:paraId="285E7B3D" w14:textId="280C36CA" w:rsidR="0039158F" w:rsidRPr="00DE1559" w:rsidRDefault="0039158F" w:rsidP="0039158F">
            <w:pPr>
              <w:jc w:val="both"/>
            </w:pPr>
            <w:r>
              <w:t>Автоматизированная система</w:t>
            </w:r>
          </w:p>
        </w:tc>
      </w:tr>
      <w:tr w:rsidR="0039158F" w:rsidRPr="00A54A1C" w14:paraId="18ADBB50" w14:textId="77777777" w:rsidTr="00A54A1C">
        <w:tc>
          <w:tcPr>
            <w:tcW w:w="3114" w:type="dxa"/>
          </w:tcPr>
          <w:p w14:paraId="6A1E1450" w14:textId="1C950A7F" w:rsidR="0039158F" w:rsidRPr="00A54A1C" w:rsidRDefault="0039158F" w:rsidP="0039158F">
            <w:pPr>
              <w:jc w:val="both"/>
            </w:pPr>
            <w:r>
              <w:t>ГПИ (GUI)</w:t>
            </w:r>
          </w:p>
        </w:tc>
        <w:tc>
          <w:tcPr>
            <w:tcW w:w="7024" w:type="dxa"/>
          </w:tcPr>
          <w:p w14:paraId="1EFE3115" w14:textId="1F8B6B64" w:rsidR="0039158F" w:rsidRPr="00DE1559" w:rsidRDefault="0039158F" w:rsidP="0039158F">
            <w:pPr>
              <w:jc w:val="both"/>
            </w:pPr>
            <w:r>
              <w:t>Графический интерфейс пользователя</w:t>
            </w:r>
          </w:p>
        </w:tc>
      </w:tr>
      <w:tr w:rsidR="0039158F" w:rsidRPr="00A54A1C" w14:paraId="4CF43B83" w14:textId="77777777" w:rsidTr="00A54A1C">
        <w:tc>
          <w:tcPr>
            <w:tcW w:w="3114" w:type="dxa"/>
          </w:tcPr>
          <w:p w14:paraId="5BF7A6E1" w14:textId="1CAC4CD5" w:rsidR="0039158F" w:rsidRPr="00A54A1C" w:rsidRDefault="0039158F" w:rsidP="0039158F">
            <w:pPr>
              <w:jc w:val="both"/>
            </w:pPr>
            <w:r>
              <w:t>ПО</w:t>
            </w:r>
          </w:p>
        </w:tc>
        <w:tc>
          <w:tcPr>
            <w:tcW w:w="7024" w:type="dxa"/>
          </w:tcPr>
          <w:p w14:paraId="46C9F621" w14:textId="05ADB010" w:rsidR="0039158F" w:rsidRPr="00DE1559" w:rsidRDefault="0039158F" w:rsidP="0039158F">
            <w:pPr>
              <w:jc w:val="both"/>
            </w:pPr>
            <w:r>
              <w:t>Программное обеспечение</w:t>
            </w:r>
          </w:p>
        </w:tc>
      </w:tr>
      <w:tr w:rsidR="0039158F" w:rsidRPr="00A54A1C" w14:paraId="0BB59C99" w14:textId="77777777" w:rsidTr="00A54A1C">
        <w:tc>
          <w:tcPr>
            <w:tcW w:w="3114" w:type="dxa"/>
          </w:tcPr>
          <w:p w14:paraId="509BDD2A" w14:textId="2BD301FD" w:rsidR="0039158F" w:rsidRPr="00A54A1C" w:rsidRDefault="0039158F" w:rsidP="0039158F">
            <w:pPr>
              <w:jc w:val="both"/>
            </w:pPr>
            <w:r>
              <w:t>ПК</w:t>
            </w:r>
          </w:p>
        </w:tc>
        <w:tc>
          <w:tcPr>
            <w:tcW w:w="7024" w:type="dxa"/>
          </w:tcPr>
          <w:p w14:paraId="06808687" w14:textId="74BBBA01" w:rsidR="0039158F" w:rsidRPr="00DE1559" w:rsidRDefault="0039158F" w:rsidP="0039158F">
            <w:pPr>
              <w:jc w:val="both"/>
            </w:pPr>
            <w:r>
              <w:t>Персональный компьютер</w:t>
            </w:r>
          </w:p>
        </w:tc>
      </w:tr>
      <w:tr w:rsidR="0039158F" w:rsidRPr="00A54A1C" w14:paraId="33EC8267" w14:textId="77777777" w:rsidTr="00A54A1C">
        <w:tc>
          <w:tcPr>
            <w:tcW w:w="3114" w:type="dxa"/>
          </w:tcPr>
          <w:p w14:paraId="51454BDC" w14:textId="690D9B5E" w:rsidR="0039158F" w:rsidRPr="00A54A1C" w:rsidRDefault="0039158F" w:rsidP="0039158F">
            <w:pPr>
              <w:jc w:val="both"/>
            </w:pPr>
            <w:r>
              <w:t>ОС</w:t>
            </w:r>
          </w:p>
        </w:tc>
        <w:tc>
          <w:tcPr>
            <w:tcW w:w="7024" w:type="dxa"/>
          </w:tcPr>
          <w:p w14:paraId="6A7C0C30" w14:textId="23507685" w:rsidR="0039158F" w:rsidRPr="00DE1559" w:rsidRDefault="0039158F" w:rsidP="0039158F">
            <w:pPr>
              <w:jc w:val="both"/>
            </w:pPr>
            <w:r>
              <w:t>Операционная система</w:t>
            </w:r>
          </w:p>
        </w:tc>
      </w:tr>
      <w:tr w:rsidR="0039158F" w:rsidRPr="00DE1559" w14:paraId="27E92164" w14:textId="77777777" w:rsidTr="00A54A1C">
        <w:tc>
          <w:tcPr>
            <w:tcW w:w="3114" w:type="dxa"/>
          </w:tcPr>
          <w:p w14:paraId="135371A7" w14:textId="7A75720F" w:rsidR="0039158F" w:rsidRPr="00A54A1C" w:rsidRDefault="0039158F" w:rsidP="0039158F">
            <w:pPr>
              <w:jc w:val="both"/>
            </w:pPr>
            <w:r>
              <w:t>ОЗУ (RAM)</w:t>
            </w:r>
          </w:p>
        </w:tc>
        <w:tc>
          <w:tcPr>
            <w:tcW w:w="7024" w:type="dxa"/>
          </w:tcPr>
          <w:p w14:paraId="033BCB0B" w14:textId="1CC91913" w:rsidR="0039158F" w:rsidRPr="00DE1559" w:rsidRDefault="0039158F" w:rsidP="0039158F">
            <w:pPr>
              <w:jc w:val="both"/>
            </w:pPr>
            <w:r>
              <w:t>Оперативное запоминающее устройство (оперативная память)</w:t>
            </w:r>
          </w:p>
        </w:tc>
      </w:tr>
      <w:tr w:rsidR="0039158F" w:rsidRPr="00A54A1C" w14:paraId="1C7FFE64" w14:textId="77777777" w:rsidTr="00A54A1C">
        <w:tc>
          <w:tcPr>
            <w:tcW w:w="3114" w:type="dxa"/>
          </w:tcPr>
          <w:p w14:paraId="35B2BC3E" w14:textId="796F5A8D" w:rsidR="0039158F" w:rsidRPr="00DE1559" w:rsidRDefault="0039158F" w:rsidP="0039158F">
            <w:pPr>
              <w:jc w:val="both"/>
            </w:pPr>
            <w:r>
              <w:t>ЦП (CPU)</w:t>
            </w:r>
          </w:p>
        </w:tc>
        <w:tc>
          <w:tcPr>
            <w:tcW w:w="7024" w:type="dxa"/>
          </w:tcPr>
          <w:p w14:paraId="24EC68DF" w14:textId="39014886" w:rsidR="0039158F" w:rsidRPr="00DE1559" w:rsidRDefault="0039158F" w:rsidP="0039158F">
            <w:pPr>
              <w:jc w:val="both"/>
            </w:pPr>
            <w:r>
              <w:t>Центральный процессор</w:t>
            </w:r>
          </w:p>
        </w:tc>
      </w:tr>
      <w:tr w:rsidR="0039158F" w:rsidRPr="00A54A1C" w14:paraId="6CE9FD6B" w14:textId="77777777" w:rsidTr="00A54A1C">
        <w:tc>
          <w:tcPr>
            <w:tcW w:w="3114" w:type="dxa"/>
          </w:tcPr>
          <w:p w14:paraId="2A2A30CA" w14:textId="4466EB91" w:rsidR="0039158F" w:rsidRPr="00DE1559" w:rsidRDefault="0039158F" w:rsidP="0039158F">
            <w:pPr>
              <w:jc w:val="both"/>
            </w:pPr>
            <w:r>
              <w:t>ЛКМ</w:t>
            </w:r>
          </w:p>
        </w:tc>
        <w:tc>
          <w:tcPr>
            <w:tcW w:w="7024" w:type="dxa"/>
          </w:tcPr>
          <w:p w14:paraId="2F9E748C" w14:textId="1F7FBA60" w:rsidR="0039158F" w:rsidRPr="00DE1559" w:rsidRDefault="0039158F" w:rsidP="0039158F">
            <w:pPr>
              <w:jc w:val="both"/>
            </w:pPr>
            <w:r>
              <w:t>Левая кнопка мыши</w:t>
            </w:r>
          </w:p>
        </w:tc>
      </w:tr>
      <w:tr w:rsidR="0039158F" w:rsidRPr="00A54A1C" w14:paraId="55BB6E1A" w14:textId="77777777" w:rsidTr="00A54A1C">
        <w:tc>
          <w:tcPr>
            <w:tcW w:w="3114" w:type="dxa"/>
          </w:tcPr>
          <w:p w14:paraId="705E8BBD" w14:textId="472C523B" w:rsidR="0039158F" w:rsidRPr="00DE1559" w:rsidRDefault="0039158F" w:rsidP="0039158F">
            <w:pPr>
              <w:jc w:val="both"/>
            </w:pPr>
            <w:r>
              <w:t>ПКМ</w:t>
            </w:r>
          </w:p>
        </w:tc>
        <w:tc>
          <w:tcPr>
            <w:tcW w:w="7024" w:type="dxa"/>
          </w:tcPr>
          <w:p w14:paraId="7623C7F8" w14:textId="6FFFF2D9" w:rsidR="0039158F" w:rsidRPr="00DE1559" w:rsidRDefault="0039158F" w:rsidP="0039158F">
            <w:pPr>
              <w:jc w:val="both"/>
            </w:pPr>
            <w:r>
              <w:t>Правая кнопка мыши</w:t>
            </w:r>
          </w:p>
        </w:tc>
      </w:tr>
      <w:tr w:rsidR="0039158F" w:rsidRPr="00A54A1C" w14:paraId="4BFB1CB7" w14:textId="77777777" w:rsidTr="00A54A1C">
        <w:tc>
          <w:tcPr>
            <w:tcW w:w="3114" w:type="dxa"/>
          </w:tcPr>
          <w:p w14:paraId="65C63C82" w14:textId="2CD841EA" w:rsidR="0039158F" w:rsidRPr="00DE1559" w:rsidRDefault="0039158F" w:rsidP="0039158F">
            <w:pPr>
              <w:jc w:val="both"/>
            </w:pPr>
            <w:r>
              <w:t>ЭВМ</w:t>
            </w:r>
          </w:p>
        </w:tc>
        <w:tc>
          <w:tcPr>
            <w:tcW w:w="7024" w:type="dxa"/>
          </w:tcPr>
          <w:p w14:paraId="010C3287" w14:textId="75B77A63" w:rsidR="0039158F" w:rsidRPr="00DE1559" w:rsidRDefault="0039158F" w:rsidP="0039158F">
            <w:pPr>
              <w:jc w:val="both"/>
            </w:pPr>
            <w:r>
              <w:t>Электронная вычислительная машина</w:t>
            </w:r>
          </w:p>
        </w:tc>
      </w:tr>
      <w:tr w:rsidR="0039158F" w:rsidRPr="00A54A1C" w14:paraId="35C0B9B3" w14:textId="77777777" w:rsidTr="00A54A1C">
        <w:tc>
          <w:tcPr>
            <w:tcW w:w="3114" w:type="dxa"/>
          </w:tcPr>
          <w:p w14:paraId="2944F5EB" w14:textId="7E8D85EF" w:rsidR="0039158F" w:rsidRPr="00DE1559" w:rsidRDefault="0039158F" w:rsidP="0039158F">
            <w:pPr>
              <w:jc w:val="both"/>
            </w:pPr>
            <w:r>
              <w:t>Логическая игра</w:t>
            </w:r>
          </w:p>
        </w:tc>
        <w:tc>
          <w:tcPr>
            <w:tcW w:w="7024" w:type="dxa"/>
          </w:tcPr>
          <w:p w14:paraId="559AFBF5" w14:textId="4C272ED9" w:rsidR="0039158F" w:rsidRPr="00DE1559" w:rsidRDefault="0039158F" w:rsidP="0039158F">
            <w:pPr>
              <w:jc w:val="both"/>
            </w:pPr>
            <w:r>
              <w:t>Тип компьютерной игры, требующий от игрока решения задач на внимательность и память.</w:t>
            </w:r>
          </w:p>
        </w:tc>
      </w:tr>
      <w:tr w:rsidR="0039158F" w:rsidRPr="00A54A1C" w14:paraId="39BEC1A5" w14:textId="77777777" w:rsidTr="00A54A1C">
        <w:tc>
          <w:tcPr>
            <w:tcW w:w="3114" w:type="dxa"/>
          </w:tcPr>
          <w:p w14:paraId="29680A32" w14:textId="3F158A41" w:rsidR="0039158F" w:rsidRPr="00DE1559" w:rsidRDefault="0039158F" w:rsidP="0039158F">
            <w:pPr>
              <w:jc w:val="both"/>
            </w:pPr>
            <w:r>
              <w:t>Игровое поле (сетка)</w:t>
            </w:r>
          </w:p>
        </w:tc>
        <w:tc>
          <w:tcPr>
            <w:tcW w:w="7024" w:type="dxa"/>
          </w:tcPr>
          <w:p w14:paraId="175BD9C9" w14:textId="2FCADCDC" w:rsidR="0039158F" w:rsidRPr="00DE1559" w:rsidRDefault="0039158F" w:rsidP="0039158F">
            <w:pPr>
              <w:jc w:val="both"/>
            </w:pPr>
            <w:r>
              <w:t>Двумерное пространство, разделенное на ячейки (карточки), в рамках которого происходит игровой процесс.</w:t>
            </w:r>
          </w:p>
        </w:tc>
      </w:tr>
      <w:tr w:rsidR="0039158F" w:rsidRPr="00A54A1C" w14:paraId="20997FEE" w14:textId="77777777" w:rsidTr="00A54A1C">
        <w:tc>
          <w:tcPr>
            <w:tcW w:w="3114" w:type="dxa"/>
          </w:tcPr>
          <w:p w14:paraId="6A780FD8" w14:textId="3473EB70" w:rsidR="0039158F" w:rsidRPr="00DE1559" w:rsidRDefault="0039158F" w:rsidP="0039158F">
            <w:pPr>
              <w:jc w:val="both"/>
            </w:pPr>
            <w:r>
              <w:t>Карточка</w:t>
            </w:r>
          </w:p>
        </w:tc>
        <w:tc>
          <w:tcPr>
            <w:tcW w:w="7024" w:type="dxa"/>
          </w:tcPr>
          <w:p w14:paraId="1B04C22A" w14:textId="72A752E5" w:rsidR="0039158F" w:rsidRPr="00DE1559" w:rsidRDefault="0039158F" w:rsidP="0039158F">
            <w:pPr>
              <w:jc w:val="both"/>
            </w:pPr>
            <w:r>
              <w:t>Минимальный элемент игрового поля, имеющий два состояния: открыто (визуальный объект) или закрыто (рубашка).</w:t>
            </w:r>
          </w:p>
        </w:tc>
      </w:tr>
      <w:tr w:rsidR="0039158F" w:rsidRPr="00A54A1C" w14:paraId="323BE225" w14:textId="77777777" w:rsidTr="00A54A1C">
        <w:tc>
          <w:tcPr>
            <w:tcW w:w="3114" w:type="dxa"/>
          </w:tcPr>
          <w:p w14:paraId="6F118ABC" w14:textId="3A057CFE" w:rsidR="0039158F" w:rsidRPr="00DE1559" w:rsidRDefault="0039158F" w:rsidP="0039158F">
            <w:pPr>
              <w:jc w:val="both"/>
            </w:pPr>
            <w:r>
              <w:t>Раунд (ход)</w:t>
            </w:r>
          </w:p>
        </w:tc>
        <w:tc>
          <w:tcPr>
            <w:tcW w:w="7024" w:type="dxa"/>
          </w:tcPr>
          <w:p w14:paraId="0F04479C" w14:textId="275AC869" w:rsidR="0039158F" w:rsidRPr="00DE1559" w:rsidRDefault="0039158F" w:rsidP="0039158F">
            <w:pPr>
              <w:jc w:val="both"/>
            </w:pPr>
            <w:r>
              <w:t>Последовательное открытие двух карточек пользователем с целью поиска совпадения.</w:t>
            </w:r>
          </w:p>
        </w:tc>
      </w:tr>
      <w:tr w:rsidR="0039158F" w:rsidRPr="00A54A1C" w14:paraId="74270B15" w14:textId="77777777" w:rsidTr="00A54A1C">
        <w:tc>
          <w:tcPr>
            <w:tcW w:w="3114" w:type="dxa"/>
          </w:tcPr>
          <w:p w14:paraId="6D0D9A71" w14:textId="55208F8C" w:rsidR="0039158F" w:rsidRPr="00DE1559" w:rsidRDefault="0039158F" w:rsidP="0039158F">
            <w:pPr>
              <w:jc w:val="both"/>
            </w:pPr>
            <w:r>
              <w:t>Игровой процесс</w:t>
            </w:r>
          </w:p>
        </w:tc>
        <w:tc>
          <w:tcPr>
            <w:tcW w:w="7024" w:type="dxa"/>
          </w:tcPr>
          <w:p w14:paraId="3DEACF7F" w14:textId="0F40565B" w:rsidR="0039158F" w:rsidRPr="00DE1559" w:rsidRDefault="0039158F" w:rsidP="0039158F">
            <w:pPr>
              <w:jc w:val="both"/>
            </w:pPr>
            <w:r>
              <w:t>Последовательность раундов до момента полного нахождения всех парных изображений на поле.</w:t>
            </w:r>
          </w:p>
        </w:tc>
      </w:tr>
    </w:tbl>
    <w:p w14:paraId="1940E907" w14:textId="77777777" w:rsidR="00D37B6A" w:rsidRPr="00136885" w:rsidRDefault="00D37B6A" w:rsidP="00136885">
      <w:pPr>
        <w:spacing w:after="0" w:line="240" w:lineRule="auto"/>
        <w:jc w:val="both"/>
      </w:pPr>
    </w:p>
    <w:sectPr w:rsidR="00D37B6A" w:rsidRPr="00136885" w:rsidSect="00C90116">
      <w:headerReference w:type="default" r:id="rId15"/>
      <w:footerReference w:type="default" r:id="rId16"/>
      <w:pgSz w:w="11906" w:h="16838"/>
      <w:pgMar w:top="851" w:right="454" w:bottom="1701" w:left="1304" w:header="284" w:footer="113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1B1C4" w14:textId="77777777" w:rsidR="00F6596B" w:rsidRDefault="00F6596B" w:rsidP="00BC3DDD">
      <w:pPr>
        <w:spacing w:after="0" w:line="240" w:lineRule="auto"/>
      </w:pPr>
      <w:r>
        <w:separator/>
      </w:r>
    </w:p>
  </w:endnote>
  <w:endnote w:type="continuationSeparator" w:id="0">
    <w:p w14:paraId="2C5846E4" w14:textId="77777777" w:rsidR="00F6596B" w:rsidRDefault="00F6596B" w:rsidP="00BC3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1"/>
      <w:tblW w:w="10490" w:type="dxa"/>
      <w:tblInd w:w="-234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380"/>
      <w:gridCol w:w="512"/>
      <w:gridCol w:w="1314"/>
      <w:gridCol w:w="857"/>
      <w:gridCol w:w="571"/>
      <w:gridCol w:w="4000"/>
      <w:gridCol w:w="285"/>
      <w:gridCol w:w="285"/>
      <w:gridCol w:w="285"/>
      <w:gridCol w:w="857"/>
      <w:gridCol w:w="1144"/>
    </w:tblGrid>
    <w:tr w:rsidR="00453A3B" w:rsidRPr="00523356" w14:paraId="1B69737C" w14:textId="77777777" w:rsidTr="00062E24">
      <w:trPr>
        <w:trHeight w:val="283"/>
      </w:trPr>
      <w:tc>
        <w:tcPr>
          <w:tcW w:w="380" w:type="dxa"/>
          <w:tcBorders>
            <w:top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FE6E905" w14:textId="77777777" w:rsidR="00453A3B" w:rsidRPr="00C80E63" w:rsidRDefault="00453A3B">
          <w:pPr>
            <w:pStyle w:val="aa"/>
            <w:rPr>
              <w:i/>
              <w:iCs/>
              <w:sz w:val="20"/>
              <w:szCs w:val="20"/>
            </w:rPr>
          </w:pPr>
        </w:p>
      </w:tc>
      <w:tc>
        <w:tcPr>
          <w:tcW w:w="512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88642B4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1B9BDB8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DB01CE1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8509FD4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6856" w:type="dxa"/>
          <w:gridSpan w:val="6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8107BC8" w14:textId="68F6467A" w:rsidR="00453A3B" w:rsidRPr="00062E24" w:rsidRDefault="00062E24" w:rsidP="00062E24">
          <w:pPr>
            <w:pStyle w:val="aa"/>
            <w:jc w:val="center"/>
            <w:rPr>
              <w:szCs w:val="28"/>
            </w:rPr>
          </w:pPr>
          <w:r w:rsidRPr="00062E24">
            <w:rPr>
              <w:szCs w:val="28"/>
            </w:rPr>
            <w:t>ОГУ</w:t>
          </w:r>
          <w:r w:rsidR="00265811">
            <w:rPr>
              <w:szCs w:val="28"/>
            </w:rPr>
            <w:t xml:space="preserve"> 09.02.07. 3026</w:t>
          </w:r>
          <w:r>
            <w:rPr>
              <w:szCs w:val="28"/>
            </w:rPr>
            <w:t xml:space="preserve">. </w:t>
          </w:r>
          <w:r w:rsidR="006058CB">
            <w:rPr>
              <w:szCs w:val="28"/>
            </w:rPr>
            <w:t>324</w:t>
          </w:r>
          <w:r>
            <w:rPr>
              <w:szCs w:val="28"/>
            </w:rPr>
            <w:t xml:space="preserve"> ПЗ</w:t>
          </w:r>
        </w:p>
      </w:tc>
    </w:tr>
    <w:tr w:rsidR="00453A3B" w:rsidRPr="00523356" w14:paraId="6A9D8D12" w14:textId="77777777" w:rsidTr="0092377C">
      <w:trPr>
        <w:trHeight w:val="283"/>
      </w:trPr>
      <w:tc>
        <w:tcPr>
          <w:tcW w:w="380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7802EFE" w14:textId="77777777" w:rsidR="00453A3B" w:rsidRPr="002D6E8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12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B97A309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356652B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473CE60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9C13C14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6856" w:type="dxa"/>
          <w:gridSpan w:val="6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52A80D7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453A3B" w:rsidRPr="00523356" w14:paraId="68383C75" w14:textId="77777777" w:rsidTr="0092377C">
      <w:trPr>
        <w:trHeight w:val="283"/>
      </w:trPr>
      <w:tc>
        <w:tcPr>
          <w:tcW w:w="380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939EAFE" w14:textId="77777777" w:rsidR="00453A3B" w:rsidRPr="002D6E8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Изм.</w:t>
          </w:r>
        </w:p>
      </w:tc>
      <w:tc>
        <w:tcPr>
          <w:tcW w:w="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DF8EAFC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</w:t>
          </w: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15BC825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№ докум.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91A245C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Подп.</w:t>
          </w: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AF1AD00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Дата</w:t>
          </w:r>
        </w:p>
      </w:tc>
      <w:tc>
        <w:tcPr>
          <w:tcW w:w="6856" w:type="dxa"/>
          <w:gridSpan w:val="6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48688BA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C80E63" w:rsidRPr="00523356" w14:paraId="55935491" w14:textId="77777777" w:rsidTr="00062E24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0743C2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proofErr w:type="spellStart"/>
          <w:r w:rsidRPr="002D6E86">
            <w:rPr>
              <w:i/>
              <w:iCs/>
              <w:sz w:val="16"/>
              <w:szCs w:val="16"/>
            </w:rPr>
            <w:t>Разраб</w:t>
          </w:r>
          <w:proofErr w:type="spellEnd"/>
          <w:r w:rsidRPr="002D6E86">
            <w:rPr>
              <w:i/>
              <w:iCs/>
              <w:sz w:val="16"/>
              <w:szCs w:val="16"/>
            </w:rPr>
            <w:t>.</w:t>
          </w: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6339FD9" w14:textId="01F12473" w:rsidR="00453A3B" w:rsidRPr="00556486" w:rsidRDefault="00556486" w:rsidP="00062E24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И</w:t>
          </w:r>
          <w:r w:rsidR="006058CB">
            <w:rPr>
              <w:sz w:val="16"/>
              <w:szCs w:val="16"/>
            </w:rPr>
            <w:t>ванов</w:t>
          </w:r>
          <w:r>
            <w:rPr>
              <w:sz w:val="16"/>
              <w:szCs w:val="16"/>
            </w:rPr>
            <w:t xml:space="preserve"> </w:t>
          </w:r>
          <w:r w:rsidR="006058CB">
            <w:rPr>
              <w:sz w:val="16"/>
              <w:szCs w:val="16"/>
            </w:rPr>
            <w:t>Е.В</w:t>
          </w:r>
          <w:r w:rsidR="00DD1DCF">
            <w:rPr>
              <w:sz w:val="16"/>
              <w:szCs w:val="16"/>
            </w:rPr>
            <w:t>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58803D9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E0888A0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86E5871" w14:textId="0FD87AE2" w:rsidR="00453A3B" w:rsidRPr="00D30688" w:rsidRDefault="006058CB" w:rsidP="00062E24">
          <w:pPr>
            <w:pStyle w:val="aa"/>
            <w:jc w:val="center"/>
            <w:rPr>
              <w:sz w:val="24"/>
              <w:szCs w:val="24"/>
            </w:rPr>
          </w:pPr>
          <w:r w:rsidRPr="006058CB">
            <w:rPr>
              <w:sz w:val="24"/>
            </w:rPr>
            <w:t>Разработка компьютерной игры “Найди пару”</w:t>
          </w:r>
        </w:p>
      </w:tc>
      <w:tc>
        <w:tcPr>
          <w:tcW w:w="855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C439343" w14:textId="77777777" w:rsidR="00453A3B" w:rsidRPr="00523356" w:rsidRDefault="00453A3B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Лит.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7752B43" w14:textId="77777777" w:rsidR="00453A3B" w:rsidRPr="00523356" w:rsidRDefault="00453A3B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</w:t>
          </w:r>
        </w:p>
      </w:tc>
      <w:tc>
        <w:tcPr>
          <w:tcW w:w="11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096C7B" w14:textId="77777777" w:rsidR="00453A3B" w:rsidRPr="00523356" w:rsidRDefault="00453A3B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Листов</w:t>
          </w:r>
        </w:p>
      </w:tc>
    </w:tr>
    <w:tr w:rsidR="00C80E63" w:rsidRPr="00523356" w14:paraId="65E1AB8E" w14:textId="77777777" w:rsidTr="00EB644B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0202D20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Пров.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D6FCE10" w14:textId="1B0FEF2D" w:rsidR="00453A3B" w:rsidRPr="00062E24" w:rsidRDefault="00EB644B" w:rsidP="00EB644B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Богданова В.С</w:t>
          </w:r>
          <w:r w:rsidR="00062E24">
            <w:rPr>
              <w:sz w:val="16"/>
              <w:szCs w:val="16"/>
            </w:rPr>
            <w:t>.</w:t>
          </w: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410073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9BAFDF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ACC8F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0A5767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6BF179C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BF9AE17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49869EB" w14:textId="29668A9E" w:rsidR="00453A3B" w:rsidRPr="00793EC3" w:rsidRDefault="00793EC3" w:rsidP="00793EC3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  \* MERGEFORMAT </w:instrText>
          </w:r>
          <w:r>
            <w:rPr>
              <w:sz w:val="16"/>
              <w:szCs w:val="16"/>
            </w:rPr>
            <w:fldChar w:fldCharType="separate"/>
          </w:r>
          <w:r w:rsidR="008C5361">
            <w:rPr>
              <w:noProof/>
              <w:sz w:val="16"/>
              <w:szCs w:val="16"/>
            </w:rPr>
            <w:t>3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1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62433BC" w14:textId="323DF44C" w:rsidR="00453A3B" w:rsidRPr="00793EC3" w:rsidRDefault="00EB644B" w:rsidP="00793EC3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10</w:t>
          </w:r>
        </w:p>
      </w:tc>
    </w:tr>
    <w:tr w:rsidR="00C80E63" w:rsidRPr="00523356" w14:paraId="026F8D37" w14:textId="77777777" w:rsidTr="00062E24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D7F54F5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8EB03D6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AFEF180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1837D4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C6A45C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4044248" w14:textId="791D448D" w:rsidR="00453A3B" w:rsidRPr="00062E24" w:rsidRDefault="00265811" w:rsidP="00062E24">
          <w:pPr>
            <w:pStyle w:val="aa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24</w:t>
          </w:r>
          <w:r w:rsidR="00062E24">
            <w:rPr>
              <w:sz w:val="24"/>
              <w:szCs w:val="24"/>
            </w:rPr>
            <w:t>ИСП</w:t>
          </w:r>
          <w:r w:rsidR="00062E24" w:rsidRPr="00D30688">
            <w:rPr>
              <w:sz w:val="24"/>
              <w:szCs w:val="24"/>
            </w:rPr>
            <w:t>-1</w:t>
          </w:r>
        </w:p>
      </w:tc>
    </w:tr>
    <w:tr w:rsidR="00C80E63" w:rsidRPr="00523356" w14:paraId="47797E25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C892E48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Н. контр.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C13596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0317327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41B8E8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038223F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48683C2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C80E63" w:rsidRPr="00523356" w14:paraId="2000A690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AE93506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Утв.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FA3EA03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E55763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FA40E7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3CADA52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8264A63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</w:tr>
  </w:tbl>
  <w:p w14:paraId="540299AF" w14:textId="77777777" w:rsidR="00FF27E5" w:rsidRPr="00C80E63" w:rsidRDefault="00FF27E5">
    <w:pPr>
      <w:pStyle w:val="aa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0B4CE" w14:textId="7189347D" w:rsidR="007434AA" w:rsidRDefault="00685B91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4BBABB6" wp14:editId="688AF032">
              <wp:simplePos x="0" y="0"/>
              <wp:positionH relativeFrom="page">
                <wp:posOffset>7001510</wp:posOffset>
              </wp:positionH>
              <wp:positionV relativeFrom="page">
                <wp:posOffset>10225405</wp:posOffset>
              </wp:positionV>
              <wp:extent cx="359410" cy="287655"/>
              <wp:effectExtent l="0" t="0" r="21590" b="17145"/>
              <wp:wrapNone/>
              <wp:docPr id="7" name="Прямоугольник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8765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3D8209" w14:textId="03A489B3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="002E057E">
                            <w:rPr>
                              <w:noProof/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</w: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BBABB6" id="Прямоугольник 7" o:spid="_x0000_s1026" style="position:absolute;margin-left:551.3pt;margin-top:805.15pt;width:28.3pt;height:22.6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" filled="f" strokecolor="black [3213]" strokeweight="1.5pt">
              <v:textbox>
                <w:txbxContent>
                  <w:p w14:paraId="543D8209" w14:textId="03A489B3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 xml:space="preserve"> PAGE  \* Arabic  \* MERGEFORMAT </w:instrTex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="002E057E">
                      <w:rPr>
                        <w:noProof/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9</w: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2377C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7618576" wp14:editId="37AFA648">
              <wp:simplePos x="0" y="0"/>
              <wp:positionH relativeFrom="page">
                <wp:posOffset>7002698</wp:posOffset>
              </wp:positionH>
              <wp:positionV relativeFrom="page">
                <wp:posOffset>9973310</wp:posOffset>
              </wp:positionV>
              <wp:extent cx="359410" cy="251460"/>
              <wp:effectExtent l="0" t="0" r="21590" b="1524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5146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2ACC5A" w14:textId="77777777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Лист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680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618576" id="Прямоугольник 6" o:spid="_x0000_s1027" style="position:absolute;margin-left:551.4pt;margin-top:785.3pt;width:28.3pt;height:19.8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" filled="f" strokecolor="black [3213]" strokeweight="1.5pt">
              <v:textbox inset="0,1.3mm,0">
                <w:txbxContent>
                  <w:p w14:paraId="172ACC5A" w14:textId="77777777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Лист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A79E9" w14:textId="77777777" w:rsidR="00F6596B" w:rsidRDefault="00F6596B" w:rsidP="00BC3DDD">
      <w:pPr>
        <w:spacing w:after="0" w:line="240" w:lineRule="auto"/>
      </w:pPr>
      <w:r>
        <w:separator/>
      </w:r>
    </w:p>
  </w:footnote>
  <w:footnote w:type="continuationSeparator" w:id="0">
    <w:p w14:paraId="1C24CA47" w14:textId="77777777" w:rsidR="00F6596B" w:rsidRDefault="00F6596B" w:rsidP="00BC3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A2FED" w14:textId="77777777" w:rsidR="00BC3DDD" w:rsidRDefault="00BC3DDD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D131B39" wp14:editId="047F66E2">
              <wp:simplePos x="0" y="0"/>
              <wp:positionH relativeFrom="page">
                <wp:posOffset>705403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202ADC" id="Прямоугольник 1" o:spid="_x0000_s1026" style="position:absolute;margin-left:55.55pt;margin-top:14.2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GoKEO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82705" w14:textId="77777777" w:rsidR="008B6E23" w:rsidRDefault="008B6E2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8C74463" wp14:editId="20564FFC">
              <wp:simplePos x="0" y="0"/>
              <wp:positionH relativeFrom="page">
                <wp:posOffset>685054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81F408" id="Прямоугольник 5" o:spid="_x0000_s1026" style="position:absolute;margin-left:53.95pt;margin-top:14.2pt;width:524.4pt;height:813.5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5CCCA" w14:textId="77777777" w:rsidR="008B6E23" w:rsidRDefault="008B6E2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B9521C2" wp14:editId="77FAE5B4">
              <wp:simplePos x="0" y="0"/>
              <wp:positionH relativeFrom="page">
                <wp:posOffset>700323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8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A1379B" id="Прямоугольник 8" o:spid="_x0000_s1026" style="position:absolute;margin-left:55.15pt;margin-top:14.2pt;width:524.4pt;height:813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0979"/>
    <w:multiLevelType w:val="hybridMultilevel"/>
    <w:tmpl w:val="1A5EDF4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7">
      <w:start w:val="1"/>
      <w:numFmt w:val="lowerLetter"/>
      <w:lvlText w:val="%2)"/>
      <w:lvlJc w:val="left"/>
      <w:pPr>
        <w:ind w:left="1429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5049B5"/>
    <w:multiLevelType w:val="hybridMultilevel"/>
    <w:tmpl w:val="9BFE0640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39F1350"/>
    <w:multiLevelType w:val="hybridMultilevel"/>
    <w:tmpl w:val="0BE6B37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82B1746"/>
    <w:multiLevelType w:val="hybridMultilevel"/>
    <w:tmpl w:val="00E0F39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6156B75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506DAC"/>
    <w:multiLevelType w:val="hybridMultilevel"/>
    <w:tmpl w:val="533EF06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2C11C49"/>
    <w:multiLevelType w:val="hybridMultilevel"/>
    <w:tmpl w:val="4734E58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B21027B"/>
    <w:multiLevelType w:val="hybridMultilevel"/>
    <w:tmpl w:val="A974426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BBD6546"/>
    <w:multiLevelType w:val="hybridMultilevel"/>
    <w:tmpl w:val="DF2AD006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A0A5FBC"/>
    <w:multiLevelType w:val="hybridMultilevel"/>
    <w:tmpl w:val="F74E35E0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A6619BC"/>
    <w:multiLevelType w:val="hybridMultilevel"/>
    <w:tmpl w:val="AB685F7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B4E6E76"/>
    <w:multiLevelType w:val="hybridMultilevel"/>
    <w:tmpl w:val="D406672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EBB51CD"/>
    <w:multiLevelType w:val="hybridMultilevel"/>
    <w:tmpl w:val="0172DDA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33A4231"/>
    <w:multiLevelType w:val="hybridMultilevel"/>
    <w:tmpl w:val="65DE6B7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878279525">
    <w:abstractNumId w:val="11"/>
  </w:num>
  <w:num w:numId="2" w16cid:durableId="1798864830">
    <w:abstractNumId w:val="8"/>
  </w:num>
  <w:num w:numId="3" w16cid:durableId="1115518598">
    <w:abstractNumId w:val="7"/>
  </w:num>
  <w:num w:numId="4" w16cid:durableId="1645353189">
    <w:abstractNumId w:val="1"/>
  </w:num>
  <w:num w:numId="5" w16cid:durableId="1120295042">
    <w:abstractNumId w:val="5"/>
  </w:num>
  <w:num w:numId="6" w16cid:durableId="949699045">
    <w:abstractNumId w:val="3"/>
  </w:num>
  <w:num w:numId="7" w16cid:durableId="424571671">
    <w:abstractNumId w:val="0"/>
  </w:num>
  <w:num w:numId="8" w16cid:durableId="2112973456">
    <w:abstractNumId w:val="10"/>
  </w:num>
  <w:num w:numId="9" w16cid:durableId="1146776992">
    <w:abstractNumId w:val="9"/>
  </w:num>
  <w:num w:numId="10" w16cid:durableId="770705482">
    <w:abstractNumId w:val="4"/>
  </w:num>
  <w:num w:numId="11" w16cid:durableId="2010869948">
    <w:abstractNumId w:val="2"/>
  </w:num>
  <w:num w:numId="12" w16cid:durableId="320087727">
    <w:abstractNumId w:val="6"/>
  </w:num>
  <w:num w:numId="13" w16cid:durableId="206840771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62"/>
    <w:rsid w:val="0000244D"/>
    <w:rsid w:val="00002EEF"/>
    <w:rsid w:val="00005395"/>
    <w:rsid w:val="00010BCE"/>
    <w:rsid w:val="000228B0"/>
    <w:rsid w:val="00027F2D"/>
    <w:rsid w:val="00030797"/>
    <w:rsid w:val="00031682"/>
    <w:rsid w:val="00032146"/>
    <w:rsid w:val="00036124"/>
    <w:rsid w:val="00042B3F"/>
    <w:rsid w:val="00047C11"/>
    <w:rsid w:val="00052ED8"/>
    <w:rsid w:val="00054E63"/>
    <w:rsid w:val="00057D6F"/>
    <w:rsid w:val="00060C68"/>
    <w:rsid w:val="00062E24"/>
    <w:rsid w:val="00083EE9"/>
    <w:rsid w:val="000853E5"/>
    <w:rsid w:val="00085BD6"/>
    <w:rsid w:val="00091A94"/>
    <w:rsid w:val="000979B1"/>
    <w:rsid w:val="000C03FF"/>
    <w:rsid w:val="000C082B"/>
    <w:rsid w:val="000C2721"/>
    <w:rsid w:val="000F1B6B"/>
    <w:rsid w:val="001105AC"/>
    <w:rsid w:val="001130E0"/>
    <w:rsid w:val="001171E1"/>
    <w:rsid w:val="00133DC5"/>
    <w:rsid w:val="00136885"/>
    <w:rsid w:val="0014572B"/>
    <w:rsid w:val="001519AB"/>
    <w:rsid w:val="001566BA"/>
    <w:rsid w:val="001607BB"/>
    <w:rsid w:val="00167287"/>
    <w:rsid w:val="00176E38"/>
    <w:rsid w:val="00185CCF"/>
    <w:rsid w:val="00195A2E"/>
    <w:rsid w:val="001A07BA"/>
    <w:rsid w:val="001A3C88"/>
    <w:rsid w:val="001C0E59"/>
    <w:rsid w:val="001C6ED4"/>
    <w:rsid w:val="001D63E0"/>
    <w:rsid w:val="001D6C90"/>
    <w:rsid w:val="001E08A4"/>
    <w:rsid w:val="002031F4"/>
    <w:rsid w:val="00207CE8"/>
    <w:rsid w:val="0021294F"/>
    <w:rsid w:val="00221104"/>
    <w:rsid w:val="00221851"/>
    <w:rsid w:val="00243C26"/>
    <w:rsid w:val="00244207"/>
    <w:rsid w:val="0024687E"/>
    <w:rsid w:val="002521B5"/>
    <w:rsid w:val="00261E97"/>
    <w:rsid w:val="0026257C"/>
    <w:rsid w:val="00265811"/>
    <w:rsid w:val="00266036"/>
    <w:rsid w:val="00283DB5"/>
    <w:rsid w:val="002915C5"/>
    <w:rsid w:val="002B34AF"/>
    <w:rsid w:val="002B39BD"/>
    <w:rsid w:val="002B6D07"/>
    <w:rsid w:val="002C5298"/>
    <w:rsid w:val="002D302B"/>
    <w:rsid w:val="002D6E86"/>
    <w:rsid w:val="002E057E"/>
    <w:rsid w:val="002E2869"/>
    <w:rsid w:val="002E2DC8"/>
    <w:rsid w:val="002F1656"/>
    <w:rsid w:val="002F2A97"/>
    <w:rsid w:val="002F71E2"/>
    <w:rsid w:val="00301186"/>
    <w:rsid w:val="00302A40"/>
    <w:rsid w:val="00304E7C"/>
    <w:rsid w:val="00310BEB"/>
    <w:rsid w:val="00314B64"/>
    <w:rsid w:val="003201D1"/>
    <w:rsid w:val="00321624"/>
    <w:rsid w:val="00325ECF"/>
    <w:rsid w:val="00342074"/>
    <w:rsid w:val="00342096"/>
    <w:rsid w:val="00344B3C"/>
    <w:rsid w:val="00344E73"/>
    <w:rsid w:val="0034501C"/>
    <w:rsid w:val="003458DE"/>
    <w:rsid w:val="00354B8B"/>
    <w:rsid w:val="0036235E"/>
    <w:rsid w:val="00362CF0"/>
    <w:rsid w:val="003657F8"/>
    <w:rsid w:val="003666F4"/>
    <w:rsid w:val="00366A8A"/>
    <w:rsid w:val="00373977"/>
    <w:rsid w:val="00377285"/>
    <w:rsid w:val="0039158F"/>
    <w:rsid w:val="00392EA6"/>
    <w:rsid w:val="00394665"/>
    <w:rsid w:val="00396DA7"/>
    <w:rsid w:val="003A1481"/>
    <w:rsid w:val="003A731D"/>
    <w:rsid w:val="003C627E"/>
    <w:rsid w:val="003D3DB6"/>
    <w:rsid w:val="003D4E85"/>
    <w:rsid w:val="003D58F9"/>
    <w:rsid w:val="003E20A9"/>
    <w:rsid w:val="003F6477"/>
    <w:rsid w:val="004001FD"/>
    <w:rsid w:val="00403904"/>
    <w:rsid w:val="00412A25"/>
    <w:rsid w:val="00416922"/>
    <w:rsid w:val="00430B47"/>
    <w:rsid w:val="0044135B"/>
    <w:rsid w:val="004470C3"/>
    <w:rsid w:val="00450ABA"/>
    <w:rsid w:val="00453A3B"/>
    <w:rsid w:val="00457D8A"/>
    <w:rsid w:val="00463E97"/>
    <w:rsid w:val="00464A45"/>
    <w:rsid w:val="00466642"/>
    <w:rsid w:val="00483312"/>
    <w:rsid w:val="0048469D"/>
    <w:rsid w:val="0048501A"/>
    <w:rsid w:val="0048686B"/>
    <w:rsid w:val="00487DF4"/>
    <w:rsid w:val="00492E8C"/>
    <w:rsid w:val="00494911"/>
    <w:rsid w:val="00496D57"/>
    <w:rsid w:val="004A306C"/>
    <w:rsid w:val="004A79FC"/>
    <w:rsid w:val="004B177B"/>
    <w:rsid w:val="004D2C76"/>
    <w:rsid w:val="004D3C2C"/>
    <w:rsid w:val="004E07AF"/>
    <w:rsid w:val="004E25F4"/>
    <w:rsid w:val="004E4713"/>
    <w:rsid w:val="004E767C"/>
    <w:rsid w:val="004E7B48"/>
    <w:rsid w:val="004E7B7C"/>
    <w:rsid w:val="004F22D7"/>
    <w:rsid w:val="004F3237"/>
    <w:rsid w:val="0050070B"/>
    <w:rsid w:val="00505006"/>
    <w:rsid w:val="00505197"/>
    <w:rsid w:val="005052C2"/>
    <w:rsid w:val="00523356"/>
    <w:rsid w:val="005263D6"/>
    <w:rsid w:val="00540A05"/>
    <w:rsid w:val="0054147A"/>
    <w:rsid w:val="0054177F"/>
    <w:rsid w:val="00542F1D"/>
    <w:rsid w:val="005435B2"/>
    <w:rsid w:val="00544852"/>
    <w:rsid w:val="0054502A"/>
    <w:rsid w:val="00556486"/>
    <w:rsid w:val="00556E23"/>
    <w:rsid w:val="00577A2C"/>
    <w:rsid w:val="00584867"/>
    <w:rsid w:val="00587EFB"/>
    <w:rsid w:val="00590463"/>
    <w:rsid w:val="005A53B5"/>
    <w:rsid w:val="005B197A"/>
    <w:rsid w:val="005C5B92"/>
    <w:rsid w:val="005C6B28"/>
    <w:rsid w:val="005C78B9"/>
    <w:rsid w:val="005D6495"/>
    <w:rsid w:val="005D6958"/>
    <w:rsid w:val="005E2498"/>
    <w:rsid w:val="006003FE"/>
    <w:rsid w:val="00604570"/>
    <w:rsid w:val="00604DB7"/>
    <w:rsid w:val="006058CB"/>
    <w:rsid w:val="006307CE"/>
    <w:rsid w:val="00634397"/>
    <w:rsid w:val="00634B71"/>
    <w:rsid w:val="00650E61"/>
    <w:rsid w:val="006514DF"/>
    <w:rsid w:val="00654334"/>
    <w:rsid w:val="00660355"/>
    <w:rsid w:val="0066209D"/>
    <w:rsid w:val="00664611"/>
    <w:rsid w:val="00667D1E"/>
    <w:rsid w:val="00672812"/>
    <w:rsid w:val="00685250"/>
    <w:rsid w:val="00685B91"/>
    <w:rsid w:val="006864D1"/>
    <w:rsid w:val="00690812"/>
    <w:rsid w:val="0069555A"/>
    <w:rsid w:val="00696783"/>
    <w:rsid w:val="006A544C"/>
    <w:rsid w:val="006A6C95"/>
    <w:rsid w:val="006B7537"/>
    <w:rsid w:val="006D11C8"/>
    <w:rsid w:val="006E53DD"/>
    <w:rsid w:val="006F2D2F"/>
    <w:rsid w:val="006F3777"/>
    <w:rsid w:val="007039F1"/>
    <w:rsid w:val="00710711"/>
    <w:rsid w:val="00711FE0"/>
    <w:rsid w:val="007123E1"/>
    <w:rsid w:val="007160DB"/>
    <w:rsid w:val="00717620"/>
    <w:rsid w:val="007324D2"/>
    <w:rsid w:val="00735B64"/>
    <w:rsid w:val="00736C09"/>
    <w:rsid w:val="007434AA"/>
    <w:rsid w:val="007448FB"/>
    <w:rsid w:val="00760B6B"/>
    <w:rsid w:val="00760BB2"/>
    <w:rsid w:val="00762BB0"/>
    <w:rsid w:val="00763E9C"/>
    <w:rsid w:val="00770301"/>
    <w:rsid w:val="00770DF6"/>
    <w:rsid w:val="007833C5"/>
    <w:rsid w:val="007933EB"/>
    <w:rsid w:val="00793EC3"/>
    <w:rsid w:val="00794201"/>
    <w:rsid w:val="007964B7"/>
    <w:rsid w:val="00797F64"/>
    <w:rsid w:val="007B6EFC"/>
    <w:rsid w:val="007C48E4"/>
    <w:rsid w:val="007C796A"/>
    <w:rsid w:val="007D1FC2"/>
    <w:rsid w:val="007D3E18"/>
    <w:rsid w:val="007D77BF"/>
    <w:rsid w:val="007D7CD6"/>
    <w:rsid w:val="007E2395"/>
    <w:rsid w:val="007F1330"/>
    <w:rsid w:val="007F2368"/>
    <w:rsid w:val="007F325A"/>
    <w:rsid w:val="00801064"/>
    <w:rsid w:val="008015F0"/>
    <w:rsid w:val="00802B3A"/>
    <w:rsid w:val="00803761"/>
    <w:rsid w:val="00814030"/>
    <w:rsid w:val="008150FE"/>
    <w:rsid w:val="008152EA"/>
    <w:rsid w:val="0081600A"/>
    <w:rsid w:val="00816010"/>
    <w:rsid w:val="008238C6"/>
    <w:rsid w:val="00827B62"/>
    <w:rsid w:val="00842FFF"/>
    <w:rsid w:val="00847172"/>
    <w:rsid w:val="008524A6"/>
    <w:rsid w:val="0085568A"/>
    <w:rsid w:val="00855E5D"/>
    <w:rsid w:val="008625B4"/>
    <w:rsid w:val="00862931"/>
    <w:rsid w:val="0086296A"/>
    <w:rsid w:val="008641A2"/>
    <w:rsid w:val="00874DDF"/>
    <w:rsid w:val="008751EC"/>
    <w:rsid w:val="00875BE7"/>
    <w:rsid w:val="00875EBB"/>
    <w:rsid w:val="008929F8"/>
    <w:rsid w:val="008979BD"/>
    <w:rsid w:val="008B3BAB"/>
    <w:rsid w:val="008B4636"/>
    <w:rsid w:val="008B6E23"/>
    <w:rsid w:val="008C5361"/>
    <w:rsid w:val="008C54A1"/>
    <w:rsid w:val="008D00CA"/>
    <w:rsid w:val="008D3E13"/>
    <w:rsid w:val="008D3E3D"/>
    <w:rsid w:val="008E7D94"/>
    <w:rsid w:val="008F09F8"/>
    <w:rsid w:val="008F6B88"/>
    <w:rsid w:val="0090103B"/>
    <w:rsid w:val="00906D3E"/>
    <w:rsid w:val="009108EE"/>
    <w:rsid w:val="009122DE"/>
    <w:rsid w:val="00915235"/>
    <w:rsid w:val="0092377C"/>
    <w:rsid w:val="009326CA"/>
    <w:rsid w:val="00932AF2"/>
    <w:rsid w:val="009345AC"/>
    <w:rsid w:val="009367ED"/>
    <w:rsid w:val="00947603"/>
    <w:rsid w:val="00954612"/>
    <w:rsid w:val="00964CF4"/>
    <w:rsid w:val="00964F4B"/>
    <w:rsid w:val="009679F8"/>
    <w:rsid w:val="00972495"/>
    <w:rsid w:val="00986925"/>
    <w:rsid w:val="009960C5"/>
    <w:rsid w:val="009A40E1"/>
    <w:rsid w:val="009A5CFE"/>
    <w:rsid w:val="009B452E"/>
    <w:rsid w:val="009B4E31"/>
    <w:rsid w:val="009C0E2E"/>
    <w:rsid w:val="009C5919"/>
    <w:rsid w:val="009D49FB"/>
    <w:rsid w:val="009E2008"/>
    <w:rsid w:val="009E4E08"/>
    <w:rsid w:val="009E51F2"/>
    <w:rsid w:val="009F2DBD"/>
    <w:rsid w:val="009F68E2"/>
    <w:rsid w:val="009F7EE9"/>
    <w:rsid w:val="00A0204A"/>
    <w:rsid w:val="00A17283"/>
    <w:rsid w:val="00A22016"/>
    <w:rsid w:val="00A22926"/>
    <w:rsid w:val="00A251FD"/>
    <w:rsid w:val="00A25B3B"/>
    <w:rsid w:val="00A3651D"/>
    <w:rsid w:val="00A40B37"/>
    <w:rsid w:val="00A45D36"/>
    <w:rsid w:val="00A46AAC"/>
    <w:rsid w:val="00A52631"/>
    <w:rsid w:val="00A532DB"/>
    <w:rsid w:val="00A54A1C"/>
    <w:rsid w:val="00A71B3F"/>
    <w:rsid w:val="00A72438"/>
    <w:rsid w:val="00A7299C"/>
    <w:rsid w:val="00A7336C"/>
    <w:rsid w:val="00A74503"/>
    <w:rsid w:val="00A76215"/>
    <w:rsid w:val="00A76EA8"/>
    <w:rsid w:val="00A80600"/>
    <w:rsid w:val="00A80E0C"/>
    <w:rsid w:val="00A8602B"/>
    <w:rsid w:val="00A90B18"/>
    <w:rsid w:val="00AA30A7"/>
    <w:rsid w:val="00AB1506"/>
    <w:rsid w:val="00AB4D81"/>
    <w:rsid w:val="00AC1A18"/>
    <w:rsid w:val="00AC6975"/>
    <w:rsid w:val="00AD3826"/>
    <w:rsid w:val="00AD44E7"/>
    <w:rsid w:val="00AD58FF"/>
    <w:rsid w:val="00AE145A"/>
    <w:rsid w:val="00AE6237"/>
    <w:rsid w:val="00AF38B2"/>
    <w:rsid w:val="00AF511F"/>
    <w:rsid w:val="00B06C33"/>
    <w:rsid w:val="00B07A87"/>
    <w:rsid w:val="00B22545"/>
    <w:rsid w:val="00B318AE"/>
    <w:rsid w:val="00B3303C"/>
    <w:rsid w:val="00B362C2"/>
    <w:rsid w:val="00B4528C"/>
    <w:rsid w:val="00B628DA"/>
    <w:rsid w:val="00B66A60"/>
    <w:rsid w:val="00B71013"/>
    <w:rsid w:val="00B72539"/>
    <w:rsid w:val="00B74A69"/>
    <w:rsid w:val="00B76568"/>
    <w:rsid w:val="00B809EF"/>
    <w:rsid w:val="00B84BBC"/>
    <w:rsid w:val="00B91DD7"/>
    <w:rsid w:val="00B94AB7"/>
    <w:rsid w:val="00BB07EA"/>
    <w:rsid w:val="00BB2C1F"/>
    <w:rsid w:val="00BB4928"/>
    <w:rsid w:val="00BC36DE"/>
    <w:rsid w:val="00BC3DDD"/>
    <w:rsid w:val="00BD562B"/>
    <w:rsid w:val="00BD5BBF"/>
    <w:rsid w:val="00BE4D8E"/>
    <w:rsid w:val="00BF5832"/>
    <w:rsid w:val="00BF7C41"/>
    <w:rsid w:val="00C02F86"/>
    <w:rsid w:val="00C0575B"/>
    <w:rsid w:val="00C101D6"/>
    <w:rsid w:val="00C16239"/>
    <w:rsid w:val="00C2058D"/>
    <w:rsid w:val="00C239AB"/>
    <w:rsid w:val="00C2659F"/>
    <w:rsid w:val="00C32811"/>
    <w:rsid w:val="00C33FC8"/>
    <w:rsid w:val="00C43895"/>
    <w:rsid w:val="00C44C64"/>
    <w:rsid w:val="00C4711F"/>
    <w:rsid w:val="00C600A7"/>
    <w:rsid w:val="00C73538"/>
    <w:rsid w:val="00C74A78"/>
    <w:rsid w:val="00C74D4B"/>
    <w:rsid w:val="00C76779"/>
    <w:rsid w:val="00C80E63"/>
    <w:rsid w:val="00C819F7"/>
    <w:rsid w:val="00C90116"/>
    <w:rsid w:val="00C96920"/>
    <w:rsid w:val="00C97AAB"/>
    <w:rsid w:val="00CA41F0"/>
    <w:rsid w:val="00CB7A5B"/>
    <w:rsid w:val="00CC42CF"/>
    <w:rsid w:val="00CC4770"/>
    <w:rsid w:val="00CD5271"/>
    <w:rsid w:val="00CE199A"/>
    <w:rsid w:val="00D11FAC"/>
    <w:rsid w:val="00D167C2"/>
    <w:rsid w:val="00D25583"/>
    <w:rsid w:val="00D266DA"/>
    <w:rsid w:val="00D30688"/>
    <w:rsid w:val="00D30928"/>
    <w:rsid w:val="00D32426"/>
    <w:rsid w:val="00D34231"/>
    <w:rsid w:val="00D3797C"/>
    <w:rsid w:val="00D37B6A"/>
    <w:rsid w:val="00D37BC1"/>
    <w:rsid w:val="00D43E12"/>
    <w:rsid w:val="00D440FB"/>
    <w:rsid w:val="00D50CC4"/>
    <w:rsid w:val="00D70623"/>
    <w:rsid w:val="00D84B6C"/>
    <w:rsid w:val="00D87F88"/>
    <w:rsid w:val="00D9040D"/>
    <w:rsid w:val="00D944C9"/>
    <w:rsid w:val="00DA4F0F"/>
    <w:rsid w:val="00DB71FD"/>
    <w:rsid w:val="00DD1DCF"/>
    <w:rsid w:val="00DD63AD"/>
    <w:rsid w:val="00DE1559"/>
    <w:rsid w:val="00DE3174"/>
    <w:rsid w:val="00DE3893"/>
    <w:rsid w:val="00DF3F4E"/>
    <w:rsid w:val="00E16076"/>
    <w:rsid w:val="00E254DD"/>
    <w:rsid w:val="00E41C72"/>
    <w:rsid w:val="00E43DB6"/>
    <w:rsid w:val="00E51FCA"/>
    <w:rsid w:val="00E5428A"/>
    <w:rsid w:val="00E55F17"/>
    <w:rsid w:val="00E5723E"/>
    <w:rsid w:val="00E6166E"/>
    <w:rsid w:val="00E61C7E"/>
    <w:rsid w:val="00E63433"/>
    <w:rsid w:val="00E63710"/>
    <w:rsid w:val="00E64CF1"/>
    <w:rsid w:val="00E65284"/>
    <w:rsid w:val="00E66A06"/>
    <w:rsid w:val="00E73842"/>
    <w:rsid w:val="00E7465D"/>
    <w:rsid w:val="00EB644B"/>
    <w:rsid w:val="00EB6F21"/>
    <w:rsid w:val="00EB70C8"/>
    <w:rsid w:val="00EC065E"/>
    <w:rsid w:val="00EC4004"/>
    <w:rsid w:val="00EC64ED"/>
    <w:rsid w:val="00ED1B64"/>
    <w:rsid w:val="00ED2F29"/>
    <w:rsid w:val="00ED3772"/>
    <w:rsid w:val="00ED601C"/>
    <w:rsid w:val="00EE18FF"/>
    <w:rsid w:val="00EE499F"/>
    <w:rsid w:val="00EF1ECE"/>
    <w:rsid w:val="00EF61B2"/>
    <w:rsid w:val="00EF69B2"/>
    <w:rsid w:val="00F03C51"/>
    <w:rsid w:val="00F125DC"/>
    <w:rsid w:val="00F13D0C"/>
    <w:rsid w:val="00F15283"/>
    <w:rsid w:val="00F2178B"/>
    <w:rsid w:val="00F22C74"/>
    <w:rsid w:val="00F22F91"/>
    <w:rsid w:val="00F41045"/>
    <w:rsid w:val="00F55492"/>
    <w:rsid w:val="00F60C88"/>
    <w:rsid w:val="00F64AF6"/>
    <w:rsid w:val="00F6596B"/>
    <w:rsid w:val="00F74B8B"/>
    <w:rsid w:val="00F83E9D"/>
    <w:rsid w:val="00F84D51"/>
    <w:rsid w:val="00F90C59"/>
    <w:rsid w:val="00F95728"/>
    <w:rsid w:val="00F97ED2"/>
    <w:rsid w:val="00FA09B2"/>
    <w:rsid w:val="00FA63A4"/>
    <w:rsid w:val="00FB0154"/>
    <w:rsid w:val="00FB4F3A"/>
    <w:rsid w:val="00FC029B"/>
    <w:rsid w:val="00FC316B"/>
    <w:rsid w:val="00FD7591"/>
    <w:rsid w:val="00FE1293"/>
    <w:rsid w:val="00FE3075"/>
    <w:rsid w:val="00FE3C61"/>
    <w:rsid w:val="00FE682D"/>
    <w:rsid w:val="00FF27E5"/>
    <w:rsid w:val="00FF2C44"/>
    <w:rsid w:val="00FF612E"/>
    <w:rsid w:val="00FF697B"/>
    <w:rsid w:val="09D7FE14"/>
    <w:rsid w:val="0F9F6400"/>
    <w:rsid w:val="13FE4EFF"/>
    <w:rsid w:val="28573A70"/>
    <w:rsid w:val="45D6B6EF"/>
    <w:rsid w:val="4AC46E99"/>
    <w:rsid w:val="7AE5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001B1F"/>
  <w15:docId w15:val="{5F4B224B-C3A6-4C73-9DB1-3FF6990B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8E4"/>
    <w:rPr>
      <w:rFonts w:ascii="Times New Roman" w:hAnsi="Times New Roman"/>
      <w:sz w:val="28"/>
    </w:rPr>
  </w:style>
  <w:style w:type="paragraph" w:styleId="1">
    <w:name w:val="heading 1"/>
    <w:aliases w:val="Основной"/>
    <w:basedOn w:val="a0"/>
    <w:next w:val="a"/>
    <w:link w:val="10"/>
    <w:uiPriority w:val="9"/>
    <w:qFormat/>
    <w:rsid w:val="00D167C2"/>
    <w:pPr>
      <w:spacing w:after="280"/>
      <w:jc w:val="center"/>
      <w:outlineLvl w:val="0"/>
    </w:pPr>
    <w:rPr>
      <w:b/>
      <w:sz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AD44E7"/>
    <w:pPr>
      <w:spacing w:after="0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167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167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ОЙ"/>
    <w:basedOn w:val="a"/>
    <w:link w:val="a5"/>
    <w:rsid w:val="007C48E4"/>
    <w:rPr>
      <w:rFonts w:cs="Times New Roman"/>
    </w:rPr>
  </w:style>
  <w:style w:type="paragraph" w:customStyle="1" w:styleId="a0">
    <w:name w:val="Оформление ЛАБЫ"/>
    <w:basedOn w:val="a"/>
    <w:link w:val="a6"/>
    <w:qFormat/>
    <w:rsid w:val="007C48E4"/>
    <w:pPr>
      <w:spacing w:after="0" w:line="240" w:lineRule="auto"/>
      <w:ind w:firstLine="709"/>
      <w:jc w:val="both"/>
    </w:pPr>
  </w:style>
  <w:style w:type="character" w:customStyle="1" w:styleId="a5">
    <w:name w:val="ОСНОВНОЙ Знак"/>
    <w:basedOn w:val="a1"/>
    <w:link w:val="a4"/>
    <w:rsid w:val="007C48E4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aliases w:val="Основной Знак"/>
    <w:basedOn w:val="a1"/>
    <w:link w:val="1"/>
    <w:uiPriority w:val="9"/>
    <w:rsid w:val="00D167C2"/>
    <w:rPr>
      <w:rFonts w:ascii="Times New Roman" w:hAnsi="Times New Roman"/>
      <w:b/>
      <w:sz w:val="32"/>
    </w:rPr>
  </w:style>
  <w:style w:type="character" w:customStyle="1" w:styleId="a6">
    <w:name w:val="Оформление ЛАБЫ Знак"/>
    <w:basedOn w:val="a1"/>
    <w:link w:val="a0"/>
    <w:rsid w:val="007C48E4"/>
    <w:rPr>
      <w:rFonts w:ascii="Times New Roman" w:hAnsi="Times New Roman"/>
      <w:sz w:val="28"/>
    </w:rPr>
  </w:style>
  <w:style w:type="paragraph" w:styleId="a7">
    <w:name w:val="No Spacing"/>
    <w:uiPriority w:val="1"/>
    <w:qFormat/>
    <w:rsid w:val="007C48E4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AD44E7"/>
    <w:rPr>
      <w:rFonts w:ascii="Times New Roman" w:hAnsi="Times New Roman"/>
      <w:b/>
      <w:sz w:val="28"/>
    </w:rPr>
  </w:style>
  <w:style w:type="paragraph" w:styleId="a8">
    <w:name w:val="header"/>
    <w:basedOn w:val="a"/>
    <w:link w:val="a9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C3DDD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C3DDD"/>
    <w:rPr>
      <w:rFonts w:ascii="Times New Roman" w:hAnsi="Times New Roman"/>
      <w:sz w:val="28"/>
    </w:rPr>
  </w:style>
  <w:style w:type="paragraph" w:styleId="ac">
    <w:name w:val="List Paragraph"/>
    <w:basedOn w:val="a"/>
    <w:uiPriority w:val="34"/>
    <w:qFormat/>
    <w:rsid w:val="00964F4B"/>
    <w:pPr>
      <w:ind w:left="720"/>
      <w:contextualSpacing/>
    </w:pPr>
  </w:style>
  <w:style w:type="paragraph" w:styleId="ad">
    <w:name w:val="TOC Heading"/>
    <w:basedOn w:val="1"/>
    <w:next w:val="a"/>
    <w:uiPriority w:val="39"/>
    <w:unhideWhenUsed/>
    <w:qFormat/>
    <w:rsid w:val="00964F4B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682D"/>
    <w:pPr>
      <w:framePr w:hSpace="180" w:wrap="around" w:vAnchor="text" w:hAnchor="margin" w:y="33"/>
      <w:tabs>
        <w:tab w:val="right" w:leader="dot" w:pos="10478"/>
      </w:tabs>
      <w:spacing w:after="0" w:line="240" w:lineRule="auto"/>
      <w:jc w:val="both"/>
    </w:pPr>
  </w:style>
  <w:style w:type="character" w:styleId="ae">
    <w:name w:val="Hyperlink"/>
    <w:basedOn w:val="a1"/>
    <w:uiPriority w:val="99"/>
    <w:unhideWhenUsed/>
    <w:rsid w:val="00964F4B"/>
    <w:rPr>
      <w:color w:val="0563C1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E54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E5428A"/>
    <w:rPr>
      <w:rFonts w:ascii="Tahoma" w:hAnsi="Tahoma" w:cs="Tahoma"/>
      <w:sz w:val="16"/>
      <w:szCs w:val="16"/>
    </w:rPr>
  </w:style>
  <w:style w:type="paragraph" w:styleId="21">
    <w:name w:val="toc 2"/>
    <w:basedOn w:val="a"/>
    <w:next w:val="a"/>
    <w:autoRedefine/>
    <w:uiPriority w:val="39"/>
    <w:unhideWhenUsed/>
    <w:rsid w:val="00FE682D"/>
    <w:pPr>
      <w:spacing w:after="0" w:line="240" w:lineRule="auto"/>
      <w:ind w:left="284"/>
      <w:jc w:val="both"/>
    </w:pPr>
  </w:style>
  <w:style w:type="character" w:customStyle="1" w:styleId="30">
    <w:name w:val="Заголовок 3 Знак"/>
    <w:basedOn w:val="a1"/>
    <w:link w:val="3"/>
    <w:uiPriority w:val="9"/>
    <w:rsid w:val="00D167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D167C2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31">
    <w:name w:val="toc 3"/>
    <w:basedOn w:val="a"/>
    <w:next w:val="a"/>
    <w:autoRedefine/>
    <w:uiPriority w:val="39"/>
    <w:unhideWhenUsed/>
    <w:rsid w:val="00FF27E5"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table" w:styleId="af1">
    <w:name w:val="Table Grid"/>
    <w:basedOn w:val="a2"/>
    <w:rsid w:val="00743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itle"/>
    <w:basedOn w:val="a"/>
    <w:next w:val="a"/>
    <w:link w:val="af3"/>
    <w:uiPriority w:val="10"/>
    <w:qFormat/>
    <w:rsid w:val="004B17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1"/>
    <w:link w:val="af2"/>
    <w:uiPriority w:val="10"/>
    <w:rsid w:val="004B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Body Text"/>
    <w:basedOn w:val="a"/>
    <w:link w:val="af5"/>
    <w:rsid w:val="009345AC"/>
    <w:pPr>
      <w:spacing w:after="0" w:line="240" w:lineRule="auto"/>
      <w:jc w:val="both"/>
    </w:pPr>
    <w:rPr>
      <w:rFonts w:eastAsia="Times New Roman" w:cs="Times New Roman"/>
      <w:szCs w:val="20"/>
      <w:lang w:eastAsia="ru-RU"/>
    </w:rPr>
  </w:style>
  <w:style w:type="character" w:customStyle="1" w:styleId="af5">
    <w:name w:val="Основной текст Знак"/>
    <w:basedOn w:val="a1"/>
    <w:link w:val="af4"/>
    <w:rsid w:val="009345A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6">
    <w:name w:val="Body Text Indent"/>
    <w:basedOn w:val="a"/>
    <w:link w:val="af7"/>
    <w:rsid w:val="009345AC"/>
    <w:pPr>
      <w:spacing w:after="0" w:line="240" w:lineRule="auto"/>
      <w:ind w:left="6300" w:hanging="6300"/>
    </w:pPr>
    <w:rPr>
      <w:rFonts w:eastAsia="Times New Roman" w:cs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basedOn w:val="a1"/>
    <w:link w:val="af6"/>
    <w:rsid w:val="009345A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8">
    <w:name w:val="Normal (Web)"/>
    <w:basedOn w:val="a"/>
    <w:rsid w:val="009345A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customStyle="1" w:styleId="12">
    <w:name w:val="Сетка таблицы1"/>
    <w:basedOn w:val="a2"/>
    <w:next w:val="af1"/>
    <w:rsid w:val="00304E7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1"/>
    <w:uiPriority w:val="99"/>
    <w:semiHidden/>
    <w:unhideWhenUsed/>
    <w:rsid w:val="00B4528C"/>
    <w:rPr>
      <w:color w:val="605E5C"/>
      <w:shd w:val="clear" w:color="auto" w:fill="E1DFDD"/>
    </w:rPr>
  </w:style>
  <w:style w:type="character" w:styleId="afa">
    <w:name w:val="FollowedHyperlink"/>
    <w:basedOn w:val="a1"/>
    <w:uiPriority w:val="99"/>
    <w:semiHidden/>
    <w:unhideWhenUsed/>
    <w:rsid w:val="009C0E2E"/>
    <w:rPr>
      <w:color w:val="954F72" w:themeColor="followedHyperlink"/>
      <w:u w:val="single"/>
    </w:rPr>
  </w:style>
  <w:style w:type="character" w:styleId="afb">
    <w:name w:val="Placeholder Text"/>
    <w:basedOn w:val="a1"/>
    <w:uiPriority w:val="99"/>
    <w:semiHidden/>
    <w:rsid w:val="00301186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66461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6461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6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611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</w:divsChild>
    </w:div>
    <w:div w:id="6869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341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</w:divsChild>
    </w:div>
    <w:div w:id="12254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&#1057;%20&#1089;&#1077;&#1088;&#1074;&#1077;&#1088;&#1072;\_&#1048;&#1057;&#1055;\4&#1089;&#1077;&#1084;_&#1058;&#1077;&#1093;&#1085;&#1086;&#1083;&#1086;&#1075;&#1080;&#1103;%20&#1088;&#1072;&#1079;&#1088;&#1072;&#1073;&#1086;&#1090;&#1082;&#1080;%20&#1055;&#1054;\&#1050;&#1091;&#1088;&#1089;&#1086;&#1074;&#1072;&#1103;%20&#1088;&#1072;&#1073;&#1086;&#1090;&#1072;\&#1064;&#1072;&#1073;&#1083;&#1086;&#1085;%20&#1086;&#1092;&#1086;&#1088;&#1084;&#1083;&#1077;&#1085;&#1080;&#1103;%20&#1050;&#1056;%20&#1058;&#1056;&#1055;&#105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2">
          <a:schemeClr val="dk1"/>
        </a:lnRef>
        <a:fillRef idx="0">
          <a:schemeClr val="dk1"/>
        </a:fillRef>
        <a:effectRef idx="1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6EB9C9-D03E-4C57-951B-A28B2D6FF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оформления КР ТРПО</Template>
  <TotalTime>2052</TotalTime>
  <Pages>11</Pages>
  <Words>1892</Words>
  <Characters>10786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Михайличенко Жанна Владимировна</dc:creator>
  <cp:lastModifiedBy>adriano</cp:lastModifiedBy>
  <cp:revision>199</cp:revision>
  <cp:lastPrinted>2020-11-23T21:13:00Z</cp:lastPrinted>
  <dcterms:created xsi:type="dcterms:W3CDTF">2026-02-10T04:00:00Z</dcterms:created>
  <dcterms:modified xsi:type="dcterms:W3CDTF">2026-06-09T18:39:00Z</dcterms:modified>
</cp:coreProperties>
</file>
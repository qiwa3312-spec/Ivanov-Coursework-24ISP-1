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 xml:space="preserve">«ОРЕНБУРГСКИЙ ГОСУДАРСТВЕННЫЙ УНИВЕРСИТЕТ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>
              <w:t>ИМЕНИ В.А. БОНДАРЕНКО»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t>КУРСОВАЯ 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>
              <w:t>по дисциплине «Технология разработки программного обеспечения»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>
              <w:t>профессионального модуля «Осуществление интеграции программных модулей»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46C68F2A" w:rsidR="00032146" w:rsidRPr="00660355" w:rsidRDefault="00C74ABF" w:rsidP="00C37651">
            <w:pPr>
              <w:pStyle w:val="a0"/>
              <w:ind w:firstLine="0"/>
              <w:jc w:val="center"/>
              <w:rPr>
                <w:szCs w:val="28"/>
              </w:rPr>
            </w:pPr>
            <w:r>
              <w:t>Разработка компьютерной игры «Найди пару»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63B37F1D" w:rsidR="00032146" w:rsidRPr="004001FD" w:rsidRDefault="00594E30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t>Руководство пользователя ПО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0635D233" w:rsidR="00032146" w:rsidRPr="006F3777" w:rsidRDefault="00032146" w:rsidP="00C37651">
            <w:pPr>
              <w:pStyle w:val="a0"/>
              <w:ind w:firstLine="0"/>
              <w:jc w:val="center"/>
            </w:pPr>
            <w:r>
              <w:t xml:space="preserve">ОГУ 09.02.07. 3026. 324 ПЗ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D99B10A" w:rsidR="00032146" w:rsidRPr="00827B62" w:rsidRDefault="00827B62" w:rsidP="00C37651">
            <w:pPr>
              <w:pStyle w:val="a0"/>
              <w:ind w:firstLine="0"/>
            </w:pPr>
            <w:r>
              <w:t>преподаватель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55B1D265" w:rsidR="00032146" w:rsidRPr="00915235" w:rsidRDefault="00594E30" w:rsidP="00C37651">
            <w:pPr>
              <w:pStyle w:val="a0"/>
              <w:ind w:firstLine="0"/>
            </w:pPr>
            <w:r>
              <w:t>В.С. Богданова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2026 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 24ИСП-1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7746C974" w14:textId="08BFCF5F" w:rsidR="00032146" w:rsidRPr="00C74ABF" w:rsidRDefault="00C74ABF" w:rsidP="00C37651">
            <w:pPr>
              <w:pStyle w:val="a0"/>
              <w:ind w:firstLine="0"/>
            </w:pPr>
            <w:r>
              <w:t>Е.В Иванов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2026 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1B27BB4" w14:textId="4437416F" w:rsidR="009535CC" w:rsidRDefault="00185CCF" w:rsidP="009535CC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Обзор возможностей программы</w:t>
      </w:r>
      <w:r>
        <w:tab/>
        <w:t>3</w:t>
      </w:r>
    </w:p>
    <w:p w14:paraId="67409988" w14:textId="2E5C7442" w:rsidR="009535CC" w:rsidRDefault="009535CC" w:rsidP="009535CC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Системные требования</w:t>
      </w:r>
      <w:r>
        <w:tab/>
        <w:t>3</w:t>
      </w:r>
    </w:p>
    <w:p w14:paraId="344EDB09" w14:textId="0644E5C6" w:rsidR="009535CC" w:rsidRDefault="009535CC" w:rsidP="009535CC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Начало работы</w:t>
      </w:r>
      <w:r>
        <w:tab/>
        <w:t>3</w:t>
      </w:r>
    </w:p>
    <w:p w14:paraId="5035BFEF" w14:textId="69676492" w:rsidR="009535CC" w:rsidRDefault="009535CC" w:rsidP="009535CC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Основные понятия и термины</w:t>
      </w:r>
      <w:r>
        <w:tab/>
        <w:t>4</w:t>
      </w:r>
    </w:p>
    <w:p w14:paraId="39112198" w14:textId="532A0B3C" w:rsidR="009535CC" w:rsidRDefault="009535CC" w:rsidP="009535CC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Установка</w:t>
      </w:r>
      <w:r>
        <w:tab/>
        <w:t>5</w:t>
      </w:r>
    </w:p>
    <w:p w14:paraId="6142A207" w14:textId="3C732DA0" w:rsidR="009535CC" w:rsidRDefault="009535CC" w:rsidP="009535CC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Запуск</w:t>
      </w:r>
      <w:r>
        <w:tab/>
        <w:t>5</w:t>
      </w:r>
    </w:p>
    <w:p w14:paraId="544ED044" w14:textId="0257BCB7" w:rsidR="009535CC" w:rsidRDefault="009535CC" w:rsidP="009535CC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Пользовательский интерфейс</w:t>
      </w:r>
      <w:r>
        <w:tab/>
        <w:t>5</w:t>
      </w:r>
    </w:p>
    <w:p w14:paraId="6E98A5DB" w14:textId="4CE834DE" w:rsidR="009535CC" w:rsidRDefault="009535CC" w:rsidP="009535CC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Главное окно программы</w:t>
      </w:r>
      <w:r>
        <w:tab/>
        <w:t>5</w:t>
      </w:r>
    </w:p>
    <w:p w14:paraId="711FA4A3" w14:textId="732E22DE" w:rsidR="009535CC" w:rsidRDefault="009535CC" w:rsidP="009535CC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Работа с настройкой игрового поля и уровня сложности</w:t>
      </w:r>
      <w:r>
        <w:tab/>
        <w:t>6</w:t>
      </w:r>
    </w:p>
    <w:p w14:paraId="65FBF893" w14:textId="34E2BFD2" w:rsidR="009535CC" w:rsidRDefault="009535CC" w:rsidP="009535CC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Работа с игровым процессом и состоянием карточек</w:t>
      </w:r>
      <w:r>
        <w:tab/>
        <w:t>7</w:t>
      </w:r>
    </w:p>
    <w:p w14:paraId="0E7C06E2" w14:textId="7A9F38F6" w:rsidR="009535CC" w:rsidRDefault="009535CC" w:rsidP="009535CC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Горячие клавиши</w:t>
      </w:r>
      <w:r>
        <w:tab/>
        <w:t>7</w:t>
      </w:r>
    </w:p>
    <w:p w14:paraId="4720B9A8" w14:textId="7D943D5A" w:rsidR="009535CC" w:rsidRDefault="009535CC" w:rsidP="009535CC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Пользовательский интерфейс</w:t>
      </w:r>
      <w:r>
        <w:tab/>
        <w:t>8</w:t>
      </w:r>
    </w:p>
    <w:p w14:paraId="4D7F4CA7" w14:textId="70529256" w:rsidR="009535CC" w:rsidRDefault="009535CC" w:rsidP="009535CC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Устранение типовых проблем</w:t>
      </w:r>
      <w:r>
        <w:tab/>
        <w:t>11</w:t>
      </w:r>
    </w:p>
    <w:p w14:paraId="27AC8EB7" w14:textId="5C97459C" w:rsidR="009535CC" w:rsidRDefault="009535CC" w:rsidP="009535CC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Частые вопросы</w:t>
      </w:r>
      <w:r>
        <w:tab/>
        <w:t>11</w:t>
      </w:r>
    </w:p>
    <w:p w14:paraId="21EBD979" w14:textId="35E33802" w:rsidR="009535CC" w:rsidRDefault="009535CC" w:rsidP="009535CC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Лицензионное соглашение</w:t>
      </w:r>
      <w:r>
        <w:tab/>
        <w:t>12</w:t>
      </w:r>
    </w:p>
    <w:p w14:paraId="7002CC5F" w14:textId="3B57A652" w:rsidR="009535CC" w:rsidRDefault="009535CC" w:rsidP="009535CC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Контактная информация</w:t>
      </w:r>
      <w:r>
        <w:tab/>
        <w:t>13</w:t>
      </w:r>
    </w:p>
    <w:p w14:paraId="0B6CFBC6" w14:textId="36675B6A" w:rsidR="004B177B" w:rsidRPr="004B177B" w:rsidRDefault="004B177B" w:rsidP="00185CCF">
      <w:pPr>
        <w:spacing w:after="0" w:line="240" w:lineRule="auto"/>
        <w:jc w:val="center"/>
        <w:rPr>
          <w:rFonts w:cs="Times New Roman"/>
          <w:szCs w:val="28"/>
        </w:rPr>
      </w:pP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7C7FDD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</w:p>
    <w:p w14:paraId="689B892C" w14:textId="1B6D9B36" w:rsidR="00457D8A" w:rsidRDefault="00594E30" w:rsidP="003D6241">
      <w:pPr>
        <w:pStyle w:val="1"/>
        <w:spacing w:after="0"/>
        <w:jc w:val="both"/>
      </w:pPr>
      <w:r>
        <w:lastRenderedPageBreak/>
        <w:t>Обзор возможностей программы</w:t>
      </w:r>
    </w:p>
    <w:p w14:paraId="5C810B99" w14:textId="5DA6C512" w:rsidR="00457D8A" w:rsidRDefault="00457D8A" w:rsidP="00457D8A">
      <w:pPr>
        <w:spacing w:after="0" w:line="240" w:lineRule="auto"/>
      </w:pPr>
    </w:p>
    <w:p w14:paraId="18145974" w14:textId="77777777" w:rsidR="00B809EF" w:rsidRDefault="00B809EF" w:rsidP="00594E30">
      <w:pPr>
        <w:spacing w:after="0" w:line="240" w:lineRule="auto"/>
        <w:ind w:firstLine="709"/>
        <w:jc w:val="both"/>
      </w:pPr>
    </w:p>
    <w:p w14:paraId="1ABF3C1D" w14:textId="77777777" w:rsidR="00C74ABF" w:rsidRDefault="00C74ABF" w:rsidP="00594E30">
      <w:pPr>
        <w:spacing w:after="0" w:line="240" w:lineRule="auto"/>
        <w:ind w:firstLine="709"/>
        <w:jc w:val="both"/>
      </w:pPr>
      <w:r>
        <w:t>Игра «Найди пару» – это классическая логическая головоломка, в которой игроку необходимо находить идентичные пары изображений на закрытом игровом поле. Процесс строится на взаимодействии пользователя с интерфейсом: при последовательном открытии двух карточек система проверяет их на совпадение. Если изображения одинаковы – они остаются открытыми, если нет – автоматически скрываются через заданный промежуток времени.</w:t>
      </w:r>
    </w:p>
    <w:p w14:paraId="4E687906" w14:textId="15BACE20" w:rsidR="00594E30" w:rsidRDefault="00594E30" w:rsidP="00594E30">
      <w:pPr>
        <w:spacing w:after="0" w:line="240" w:lineRule="auto"/>
        <w:ind w:firstLine="709"/>
        <w:jc w:val="both"/>
      </w:pPr>
      <w:r>
        <w:t>Игра «Найди пару» предназначена для:</w:t>
      </w:r>
    </w:p>
    <w:p w14:paraId="18F7CA87" w14:textId="58988BAF" w:rsidR="00594E30" w:rsidRDefault="00C74ABF" w:rsidP="00594E30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Развития и тренировки зрительной (оперативной) памяти пользователя.</w:t>
      </w:r>
    </w:p>
    <w:p w14:paraId="75214D5E" w14:textId="48932699" w:rsidR="00594E30" w:rsidRDefault="00C74ABF" w:rsidP="00594E30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Повышения уровня концентрации внимания и способности к фокусировке.</w:t>
      </w:r>
    </w:p>
    <w:p w14:paraId="19A2156C" w14:textId="27B1A641" w:rsidR="00594E30" w:rsidRDefault="00C74ABF" w:rsidP="00594E30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Стимуляции когнитивных способностей через игровые механики.</w:t>
      </w:r>
    </w:p>
    <w:p w14:paraId="7A1C96E3" w14:textId="4B7744B2" w:rsidR="00594E30" w:rsidRDefault="00594E30" w:rsidP="00594E30">
      <w:pPr>
        <w:spacing w:after="0" w:line="240" w:lineRule="auto"/>
        <w:ind w:firstLine="709"/>
        <w:jc w:val="both"/>
      </w:pPr>
      <w:r>
        <w:t>Типовые задачи, решаемые с помощью игры «Найди пару»:</w:t>
      </w:r>
    </w:p>
    <w:p w14:paraId="35D58DAF" w14:textId="2467C809" w:rsidR="00594E30" w:rsidRDefault="00C74ABF" w:rsidP="00594E30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Когнитивная тренировка: выполнение упражнений на запоминание расположения объектов для улучшения функций кратковременной памяти.</w:t>
      </w:r>
    </w:p>
    <w:p w14:paraId="5CA938EE" w14:textId="3FB1EFFF" w:rsidR="00594E30" w:rsidRDefault="00C74ABF" w:rsidP="00594E30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Оценка внимательности: анализ прогресса пользователя на основе времени прохождения и количества затраченных попыток.</w:t>
      </w:r>
    </w:p>
    <w:p w14:paraId="62F9F1CD" w14:textId="0D9B74DD" w:rsidR="00594E30" w:rsidRDefault="00C74ABF" w:rsidP="00594E30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Интеллектуальный досуг: предоставление пользователю развлекательного контента с элементами обучения и саморазвития.</w:t>
      </w:r>
    </w:p>
    <w:p w14:paraId="1274B877" w14:textId="77777777" w:rsidR="00594E30" w:rsidRDefault="00594E30" w:rsidP="00594E30">
      <w:pPr>
        <w:spacing w:after="0" w:line="240" w:lineRule="auto"/>
        <w:ind w:firstLine="709"/>
      </w:pPr>
    </w:p>
    <w:p w14:paraId="34300E3B" w14:textId="77777777" w:rsidR="00594E30" w:rsidRDefault="00594E30" w:rsidP="00594E30">
      <w:pPr>
        <w:spacing w:after="0" w:line="240" w:lineRule="auto"/>
        <w:ind w:firstLine="709"/>
      </w:pPr>
    </w:p>
    <w:p w14:paraId="062BD34C" w14:textId="744B597D" w:rsidR="00457D8A" w:rsidRDefault="00594E30" w:rsidP="00030797">
      <w:pPr>
        <w:pStyle w:val="2"/>
        <w:jc w:val="both"/>
      </w:pPr>
      <w:r>
        <w:t>Системные требования</w:t>
      </w:r>
    </w:p>
    <w:p w14:paraId="589F5715" w14:textId="5EF794A0" w:rsidR="00457D8A" w:rsidRDefault="00457D8A" w:rsidP="00457D8A">
      <w:pPr>
        <w:spacing w:after="0" w:line="240" w:lineRule="auto"/>
      </w:pPr>
    </w:p>
    <w:p w14:paraId="7891B222" w14:textId="77777777" w:rsidR="00AD58FF" w:rsidRDefault="00AD58FF" w:rsidP="00457D8A">
      <w:pPr>
        <w:spacing w:after="0" w:line="240" w:lineRule="auto"/>
      </w:pPr>
    </w:p>
    <w:p w14:paraId="1267AC9F" w14:textId="2342997D" w:rsidR="00EE3E40" w:rsidRDefault="00EE3E40" w:rsidP="00EE3E40">
      <w:pPr>
        <w:spacing w:after="0" w:line="240" w:lineRule="auto"/>
        <w:ind w:firstLine="709"/>
        <w:jc w:val="both"/>
      </w:pPr>
      <w:r>
        <w:t>Для стабильной и эффективной работы игры «Найди пару» рекомендуется использовать следующую конфигурацию: частота процессора (CPU) - от 1.6 GHz, количество ядер процессора (CPU) - 6, объем оперативной памяти (RAM) - 4 GB, объем свободного места на диске (HDD) - 150 Mb, операционная система (OS) - Windows 10/11, браузер - Google Chrome, Mozilla Firefox, Microsoft Edge, Index</w:t>
      </w:r>
    </w:p>
    <w:p w14:paraId="7DBE94C2" w14:textId="77777777" w:rsidR="00EE3E40" w:rsidRPr="00EE3E40" w:rsidRDefault="00EE3E40" w:rsidP="0000244D">
      <w:pPr>
        <w:spacing w:after="0" w:line="240" w:lineRule="auto"/>
        <w:ind w:firstLine="709"/>
        <w:jc w:val="both"/>
      </w:pPr>
    </w:p>
    <w:p w14:paraId="0D9155F2" w14:textId="77777777" w:rsidR="00185CCF" w:rsidRPr="00EE3E40" w:rsidRDefault="00185CCF" w:rsidP="0000244D">
      <w:pPr>
        <w:spacing w:after="0" w:line="240" w:lineRule="auto"/>
        <w:ind w:firstLine="709"/>
        <w:jc w:val="both"/>
      </w:pPr>
    </w:p>
    <w:p w14:paraId="564FB9DA" w14:textId="4CC4BCC1" w:rsidR="00457D8A" w:rsidRPr="007D7CD6" w:rsidRDefault="005206FD" w:rsidP="003D6241">
      <w:pPr>
        <w:pStyle w:val="1"/>
        <w:spacing w:after="0"/>
        <w:jc w:val="both"/>
      </w:pPr>
      <w:r>
        <w:t>Начало работы</w:t>
      </w:r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8522B0A" w14:textId="6DD08212" w:rsidR="005206FD" w:rsidRDefault="005206FD" w:rsidP="005206FD">
      <w:pPr>
        <w:spacing w:after="0" w:line="240" w:lineRule="auto"/>
        <w:ind w:firstLine="709"/>
        <w:jc w:val="both"/>
      </w:pPr>
      <w:r>
        <w:t>Данный раздел поможет вам быстро установить, настроить и начать работать с игрой «Найди пару».</w:t>
      </w:r>
    </w:p>
    <w:p w14:paraId="5349DCE6" w14:textId="77777777" w:rsidR="005206FD" w:rsidRDefault="005206FD" w:rsidP="005206FD">
      <w:pPr>
        <w:spacing w:after="0" w:line="240" w:lineRule="auto"/>
        <w:ind w:firstLine="709"/>
        <w:jc w:val="both"/>
      </w:pPr>
      <w:r>
        <w:t>Перед началом работы, пожалуйста, ознакомьтесь с системными требованиями и лицензионным соглашением.</w:t>
      </w:r>
    </w:p>
    <w:p w14:paraId="18CE4D3E" w14:textId="77777777" w:rsidR="005206FD" w:rsidRPr="00B93E7A" w:rsidRDefault="005206FD" w:rsidP="00185CCF">
      <w:pPr>
        <w:spacing w:after="0" w:line="240" w:lineRule="auto"/>
        <w:ind w:firstLine="709"/>
        <w:jc w:val="both"/>
      </w:pPr>
    </w:p>
    <w:p w14:paraId="448DD6A7" w14:textId="77777777" w:rsidR="00B809EF" w:rsidRDefault="00B809EF" w:rsidP="00185CCF">
      <w:pPr>
        <w:spacing w:after="0" w:line="240" w:lineRule="auto"/>
        <w:ind w:firstLine="709"/>
        <w:jc w:val="both"/>
      </w:pPr>
    </w:p>
    <w:p w14:paraId="14D5D475" w14:textId="77777777" w:rsidR="005206FD" w:rsidRDefault="005206FD" w:rsidP="00185CCF">
      <w:pPr>
        <w:spacing w:after="0" w:line="240" w:lineRule="auto"/>
        <w:ind w:firstLine="709"/>
        <w:jc w:val="both"/>
      </w:pPr>
    </w:p>
    <w:p w14:paraId="56F8761F" w14:textId="77777777" w:rsidR="005206FD" w:rsidRDefault="005206FD" w:rsidP="00185CCF">
      <w:pPr>
        <w:spacing w:after="0" w:line="240" w:lineRule="auto"/>
        <w:ind w:firstLine="709"/>
        <w:jc w:val="both"/>
      </w:pPr>
    </w:p>
    <w:p w14:paraId="671C3342" w14:textId="77777777" w:rsidR="00C74ABF" w:rsidRPr="005206FD" w:rsidRDefault="00C74ABF" w:rsidP="00185CCF">
      <w:pPr>
        <w:spacing w:after="0" w:line="240" w:lineRule="auto"/>
        <w:ind w:firstLine="709"/>
        <w:jc w:val="both"/>
      </w:pPr>
    </w:p>
    <w:p w14:paraId="4CEF2FB0" w14:textId="06ACA70C" w:rsidR="009F68E2" w:rsidRPr="009F68E2" w:rsidRDefault="005206FD" w:rsidP="009F68E2">
      <w:pPr>
        <w:pStyle w:val="2"/>
        <w:jc w:val="both"/>
      </w:pPr>
      <w:r>
        <w:lastRenderedPageBreak/>
        <w:t>Основные понятия и термины</w:t>
      </w:r>
    </w:p>
    <w:p w14:paraId="3F3B5ACA" w14:textId="77777777" w:rsidR="00030797" w:rsidRDefault="00030797" w:rsidP="00F60C88">
      <w:pPr>
        <w:spacing w:after="0" w:line="240" w:lineRule="auto"/>
        <w:ind w:firstLine="709"/>
        <w:jc w:val="both"/>
      </w:pPr>
    </w:p>
    <w:p w14:paraId="6610AF4C" w14:textId="77777777" w:rsidR="005206FD" w:rsidRDefault="005206FD" w:rsidP="00F60C88">
      <w:pPr>
        <w:spacing w:after="0" w:line="240" w:lineRule="auto"/>
        <w:ind w:firstLine="709"/>
        <w:jc w:val="both"/>
      </w:pPr>
    </w:p>
    <w:p w14:paraId="51744473" w14:textId="77777777" w:rsidR="00C74ABF" w:rsidRDefault="00C74ABF" w:rsidP="00C74ABF">
      <w:pPr>
        <w:spacing w:after="0" w:line="240" w:lineRule="auto"/>
        <w:ind w:firstLine="709"/>
        <w:jc w:val="both"/>
      </w:pPr>
      <w:r>
        <w:t>Перед началом работы в игре «Найди пару» рекомендуем ознакомиться с основными понятиями и терминами:</w:t>
      </w:r>
    </w:p>
    <w:p w14:paraId="7472C6B1" w14:textId="07366F0E" w:rsidR="00C74ABF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Карточка — минимальный элемент игрового поля, имеющий два возможных состояния: «открыта» (активная) или «закрыта» (пассивная).</w:t>
      </w:r>
    </w:p>
    <w:p w14:paraId="723D691C" w14:textId="1AE468A4" w:rsidR="00C74ABF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Открытая карточка — визуальный объект, изображение которого в данный момент доступно пользователю для просмотра на игровом поле.</w:t>
      </w:r>
    </w:p>
    <w:p w14:paraId="38F65E45" w14:textId="14B888C9" w:rsidR="00C74ABF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Закрытая карточка — визуальный объект, скрывающий изображение под универсальной «рубашкой».</w:t>
      </w:r>
    </w:p>
    <w:p w14:paraId="5E8B43B9" w14:textId="204FA3FA" w:rsidR="00C74ABF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Раунд (ход) — процесс последовательного открытия пользователем двух карточек с целью проверки их на идентичность.</w:t>
      </w:r>
    </w:p>
    <w:p w14:paraId="1FB1F510" w14:textId="2301126D" w:rsidR="00C74ABF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Игровой процесс — последовательность раундов и действий пользователя до момента полного открытия всех пар карточек на поле.</w:t>
      </w:r>
    </w:p>
    <w:p w14:paraId="09132D06" w14:textId="7AD25525" w:rsidR="00C74ABF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Игровое поле — двумерная сетка (матрица), на которой в случайном порядке распределены парные карточки.</w:t>
      </w:r>
    </w:p>
    <w:p w14:paraId="3FB2FA39" w14:textId="55162F53" w:rsidR="00C74ABF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Прогресс игры — соотношение количества найденных пар карточек к их общему числу на текущем уровне.</w:t>
      </w:r>
    </w:p>
    <w:p w14:paraId="50363BA4" w14:textId="09CE9E6B" w:rsidR="00C74ABF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Стандартная сложность — предустановленные режимы игры («Легкий», «Средний», «Сложный») с фиксированными параметрами поля и лимитами.</w:t>
      </w:r>
    </w:p>
    <w:p w14:paraId="4B9AE1BD" w14:textId="2C128886" w:rsidR="00C74ABF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Своя сложность — пользовательский режим, позволяющий вручную задать размерность поля и ограничения по времени или попыткам.</w:t>
      </w:r>
    </w:p>
    <w:p w14:paraId="0FD2DD5D" w14:textId="4A303517" w:rsidR="00C74ABF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Совпадение — состояние, при котором две открытые в рамках одного раунда карточки имеют одинаковые идентификаторы  и остаются открытыми.</w:t>
      </w:r>
    </w:p>
    <w:p w14:paraId="2782FA20" w14:textId="6628C0C3" w:rsidR="00C74ABF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Несовпадение — состояние, при котором карточки имеют разные изображения и автоматически закрываются через заданный интервал времени.</w:t>
      </w:r>
    </w:p>
    <w:p w14:paraId="66C26016" w14:textId="57FA2689" w:rsidR="00C74ABF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Таймер переворота — фиксированная пауза (0.75 сек) перед закрытием несовпавших карточек, необходимая для запоминания их расположения.</w:t>
      </w:r>
    </w:p>
    <w:p w14:paraId="49ED0A40" w14:textId="37A275E0" w:rsidR="00C74ABF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Счетчик попыток — механизм учета оставшегося количества ходов до наступления состояния «Поражение».</w:t>
      </w:r>
    </w:p>
    <w:p w14:paraId="25AF266C" w14:textId="0AA61C86" w:rsidR="00C74ABF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Игровой таймер — модуль обратного отсчета времени, выделенного на прохождение текущей игровой сессии.</w:t>
      </w:r>
    </w:p>
    <w:p w14:paraId="4B61C9A9" w14:textId="1C8A1EEB" w:rsidR="00C74ABF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Сброс — операция полной очистки игрового поля и обнуления текущей статистики для начала новой игры.</w:t>
      </w:r>
    </w:p>
    <w:p w14:paraId="01823CBA" w14:textId="0BDCA6A0" w:rsidR="00C74ABF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Таблица рекордов — локальный реестр лучших результатов пользователя, основанный на времени прохождения и количестве попыток.</w:t>
      </w:r>
    </w:p>
    <w:p w14:paraId="45372DB2" w14:textId="1D1F3A82" w:rsidR="00F60C88" w:rsidRPr="00B93E7A" w:rsidRDefault="00C74ABF" w:rsidP="00C74ABF">
      <w:pPr>
        <w:pStyle w:val="ac"/>
        <w:numPr>
          <w:ilvl w:val="0"/>
          <w:numId w:val="44"/>
        </w:numPr>
        <w:tabs>
          <w:tab w:val="left" w:pos="1276"/>
        </w:tabs>
        <w:spacing w:after="0" w:line="240" w:lineRule="auto"/>
        <w:ind w:left="0" w:firstLine="709"/>
        <w:jc w:val="both"/>
      </w:pPr>
      <w:r>
        <w:t>Генерация поля — алгоритмический процесс случайного распределения и перемешивания парных изображений перед стартом сессии.</w:t>
      </w:r>
    </w:p>
    <w:p w14:paraId="1AB8969E" w14:textId="77777777" w:rsidR="00A8602B" w:rsidRDefault="00A8602B" w:rsidP="00483312">
      <w:pPr>
        <w:spacing w:after="0" w:line="240" w:lineRule="auto"/>
        <w:ind w:firstLine="709"/>
        <w:jc w:val="both"/>
      </w:pPr>
    </w:p>
    <w:p w14:paraId="35387D8C" w14:textId="77777777" w:rsidR="006108FD" w:rsidRDefault="006108FD" w:rsidP="00483312">
      <w:pPr>
        <w:spacing w:after="0" w:line="240" w:lineRule="auto"/>
        <w:ind w:firstLine="709"/>
        <w:jc w:val="both"/>
      </w:pPr>
    </w:p>
    <w:p w14:paraId="3B7E99DB" w14:textId="77777777" w:rsidR="006108FD" w:rsidRDefault="006108FD" w:rsidP="00483312">
      <w:pPr>
        <w:spacing w:after="0" w:line="240" w:lineRule="auto"/>
        <w:ind w:firstLine="709"/>
        <w:jc w:val="both"/>
      </w:pPr>
    </w:p>
    <w:p w14:paraId="16EED50A" w14:textId="77777777" w:rsidR="006108FD" w:rsidRDefault="006108FD" w:rsidP="00483312">
      <w:pPr>
        <w:spacing w:after="0" w:line="240" w:lineRule="auto"/>
        <w:ind w:firstLine="709"/>
        <w:jc w:val="both"/>
      </w:pPr>
    </w:p>
    <w:p w14:paraId="4C130D84" w14:textId="77777777" w:rsidR="006108FD" w:rsidRDefault="006108FD" w:rsidP="00483312">
      <w:pPr>
        <w:spacing w:after="0" w:line="240" w:lineRule="auto"/>
        <w:ind w:firstLine="709"/>
        <w:jc w:val="both"/>
      </w:pPr>
    </w:p>
    <w:p w14:paraId="4E87F7C0" w14:textId="77777777" w:rsidR="006108FD" w:rsidRPr="006108FD" w:rsidRDefault="006108FD" w:rsidP="00483312">
      <w:pPr>
        <w:spacing w:after="0" w:line="240" w:lineRule="auto"/>
        <w:ind w:firstLine="709"/>
        <w:jc w:val="both"/>
      </w:pPr>
    </w:p>
    <w:p w14:paraId="35FF4FB7" w14:textId="14941E9D" w:rsidR="009F68E2" w:rsidRPr="009F68E2" w:rsidRDefault="006108FD" w:rsidP="009F68E2">
      <w:pPr>
        <w:pStyle w:val="2"/>
        <w:jc w:val="both"/>
      </w:pPr>
      <w:r>
        <w:t>Установка</w:t>
      </w:r>
    </w:p>
    <w:p w14:paraId="251F1F45" w14:textId="77777777" w:rsidR="009F68E2" w:rsidRDefault="009F68E2" w:rsidP="00E61C7E">
      <w:pPr>
        <w:spacing w:after="0" w:line="240" w:lineRule="auto"/>
        <w:ind w:firstLine="709"/>
        <w:jc w:val="both"/>
      </w:pPr>
    </w:p>
    <w:p w14:paraId="63059E68" w14:textId="77777777" w:rsidR="006108FD" w:rsidRDefault="006108FD" w:rsidP="00E61C7E">
      <w:pPr>
        <w:spacing w:after="0" w:line="240" w:lineRule="auto"/>
        <w:ind w:firstLine="709"/>
        <w:jc w:val="both"/>
      </w:pPr>
    </w:p>
    <w:p w14:paraId="44F5EE03" w14:textId="41DA32A6" w:rsidR="006108FD" w:rsidRDefault="006108FD" w:rsidP="006108FD">
      <w:pPr>
        <w:spacing w:after="0" w:line="240" w:lineRule="auto"/>
        <w:ind w:firstLine="709"/>
        <w:jc w:val="both"/>
      </w:pPr>
      <w:r>
        <w:t>Для установки игры «Найди пару», пожалуйста, загрузите дистрибутивы последней версии игры «Найди пару», доступный по адресу: https://github.com/qiwa3312-spec/Ivanov-Coursework-24ISP-1</w:t>
      </w:r>
    </w:p>
    <w:p w14:paraId="29B8B777" w14:textId="77777777" w:rsidR="006108FD" w:rsidRDefault="006108FD" w:rsidP="006108FD">
      <w:pPr>
        <w:spacing w:after="0" w:line="240" w:lineRule="auto"/>
        <w:ind w:firstLine="709"/>
        <w:jc w:val="both"/>
      </w:pPr>
      <w:r>
        <w:t>Перед установкой ознакомьтесь с системными требованиями и лицензионным соглашением.</w:t>
      </w:r>
    </w:p>
    <w:p w14:paraId="2E6329EC" w14:textId="77777777" w:rsidR="006108FD" w:rsidRDefault="006108FD" w:rsidP="006108FD">
      <w:pPr>
        <w:spacing w:after="0" w:line="240" w:lineRule="auto"/>
        <w:ind w:firstLine="709"/>
        <w:jc w:val="both"/>
      </w:pPr>
      <w:r>
        <w:t>В процессе установки, пожалуйста, не закрывайте окно установщика и не выключайте компьютер.</w:t>
      </w:r>
    </w:p>
    <w:p w14:paraId="2A9E578C" w14:textId="77777777" w:rsidR="006108FD" w:rsidRPr="00B93E7A" w:rsidRDefault="006108FD" w:rsidP="00E61C7E">
      <w:pPr>
        <w:spacing w:after="0" w:line="240" w:lineRule="auto"/>
        <w:ind w:firstLine="709"/>
        <w:jc w:val="both"/>
      </w:pPr>
    </w:p>
    <w:p w14:paraId="61E64B82" w14:textId="77777777" w:rsidR="00E61C7E" w:rsidRDefault="00E61C7E" w:rsidP="00E61C7E">
      <w:pPr>
        <w:spacing w:after="0" w:line="240" w:lineRule="auto"/>
        <w:ind w:firstLine="709"/>
        <w:jc w:val="both"/>
      </w:pPr>
    </w:p>
    <w:p w14:paraId="34C33893" w14:textId="338F6A88" w:rsidR="006108FD" w:rsidRDefault="006108FD" w:rsidP="006108FD">
      <w:pPr>
        <w:pStyle w:val="2"/>
        <w:jc w:val="both"/>
      </w:pPr>
      <w:r>
        <w:t>Запуск</w:t>
      </w:r>
    </w:p>
    <w:p w14:paraId="784E2A10" w14:textId="77777777" w:rsidR="006108FD" w:rsidRDefault="006108FD" w:rsidP="00E61C7E">
      <w:pPr>
        <w:spacing w:after="0" w:line="240" w:lineRule="auto"/>
        <w:ind w:firstLine="709"/>
        <w:jc w:val="both"/>
      </w:pPr>
    </w:p>
    <w:p w14:paraId="373929A6" w14:textId="77777777" w:rsidR="006108FD" w:rsidRDefault="006108FD" w:rsidP="00E61C7E">
      <w:pPr>
        <w:spacing w:after="0" w:line="240" w:lineRule="auto"/>
        <w:ind w:firstLine="709"/>
        <w:jc w:val="both"/>
      </w:pPr>
    </w:p>
    <w:p w14:paraId="19A82D74" w14:textId="11FA5079" w:rsidR="00DE682B" w:rsidRDefault="00DE682B" w:rsidP="00DE682B">
      <w:pPr>
        <w:spacing w:after="0" w:line="240" w:lineRule="auto"/>
        <w:ind w:firstLine="709"/>
        <w:jc w:val="both"/>
      </w:pPr>
      <w:r>
        <w:t xml:space="preserve">Для запуска игры «Найди пару» нажмите на ярлык программы «Игра Найди пару» в меню Пуск либо наберите в командной строке Игра Найди пару. </w:t>
      </w:r>
    </w:p>
    <w:p w14:paraId="63E47AAE" w14:textId="77777777" w:rsidR="00DE682B" w:rsidRDefault="00DE682B" w:rsidP="00DE682B">
      <w:pPr>
        <w:spacing w:after="0" w:line="240" w:lineRule="auto"/>
        <w:ind w:firstLine="709"/>
        <w:jc w:val="both"/>
      </w:pPr>
      <w:r>
        <w:t>При первом запуске программы вы попадаете на главное окно программы.</w:t>
      </w:r>
    </w:p>
    <w:p w14:paraId="56E0F5E7" w14:textId="77777777" w:rsidR="006108FD" w:rsidRPr="00B93E7A" w:rsidRDefault="006108FD" w:rsidP="00E61C7E">
      <w:pPr>
        <w:spacing w:after="0" w:line="240" w:lineRule="auto"/>
        <w:ind w:firstLine="709"/>
        <w:jc w:val="both"/>
      </w:pPr>
    </w:p>
    <w:p w14:paraId="64715BCD" w14:textId="77777777" w:rsidR="006108FD" w:rsidRPr="00B93E7A" w:rsidRDefault="006108FD" w:rsidP="00E61C7E">
      <w:pPr>
        <w:spacing w:after="0" w:line="240" w:lineRule="auto"/>
        <w:ind w:firstLine="709"/>
        <w:jc w:val="both"/>
      </w:pPr>
    </w:p>
    <w:p w14:paraId="6F74EEBC" w14:textId="64999AD4" w:rsidR="00BB4928" w:rsidRDefault="00DE682B" w:rsidP="00DE682B">
      <w:pPr>
        <w:pStyle w:val="1"/>
        <w:spacing w:after="0"/>
        <w:jc w:val="both"/>
        <w:rPr>
          <w:szCs w:val="32"/>
        </w:rPr>
      </w:pPr>
      <w:r>
        <w:t>Пользовательский интерфейс</w:t>
      </w:r>
    </w:p>
    <w:p w14:paraId="30DAB202" w14:textId="77777777" w:rsidR="00DD1DCF" w:rsidRDefault="00DD1DCF" w:rsidP="00DE682B">
      <w:pPr>
        <w:spacing w:after="0" w:line="240" w:lineRule="auto"/>
        <w:ind w:firstLine="709"/>
        <w:jc w:val="both"/>
      </w:pPr>
    </w:p>
    <w:p w14:paraId="70F047F3" w14:textId="77777777" w:rsidR="00DE682B" w:rsidRDefault="00DE682B" w:rsidP="00DE682B">
      <w:pPr>
        <w:spacing w:after="0" w:line="240" w:lineRule="auto"/>
        <w:ind w:firstLine="709"/>
        <w:jc w:val="both"/>
      </w:pPr>
    </w:p>
    <w:p w14:paraId="649314BD" w14:textId="734B302E" w:rsidR="00DE682B" w:rsidRDefault="00DE682B" w:rsidP="00DE682B">
      <w:pPr>
        <w:spacing w:after="0" w:line="240" w:lineRule="auto"/>
        <w:ind w:firstLine="709"/>
        <w:jc w:val="both"/>
      </w:pPr>
      <w:r>
        <w:t>Этот раздел описывает основные элементы пользовательского интерфейса игры «Найди пару»: основных режимов работы, предназначение окон и экранов, доступные операции.</w:t>
      </w:r>
    </w:p>
    <w:p w14:paraId="2B7F605E" w14:textId="77777777" w:rsidR="00DE682B" w:rsidRPr="00B93E7A" w:rsidRDefault="00DE682B" w:rsidP="00DE682B">
      <w:pPr>
        <w:spacing w:after="0" w:line="240" w:lineRule="auto"/>
        <w:ind w:firstLine="709"/>
        <w:jc w:val="both"/>
      </w:pPr>
    </w:p>
    <w:p w14:paraId="7CA0CC21" w14:textId="77777777" w:rsidR="00DE682B" w:rsidRPr="00B93E7A" w:rsidRDefault="00DE682B" w:rsidP="00DE682B">
      <w:pPr>
        <w:spacing w:after="0" w:line="240" w:lineRule="auto"/>
        <w:ind w:firstLine="709"/>
        <w:jc w:val="both"/>
      </w:pPr>
    </w:p>
    <w:p w14:paraId="414E2B9E" w14:textId="701C897B" w:rsidR="00030797" w:rsidRDefault="00DE682B" w:rsidP="00030797">
      <w:pPr>
        <w:pStyle w:val="2"/>
        <w:jc w:val="both"/>
      </w:pPr>
      <w:r>
        <w:t>Главное окно программы</w:t>
      </w:r>
    </w:p>
    <w:p w14:paraId="1AC43A6F" w14:textId="77777777" w:rsidR="00030797" w:rsidRDefault="00030797" w:rsidP="00030797">
      <w:pPr>
        <w:spacing w:after="0" w:line="240" w:lineRule="auto"/>
      </w:pPr>
    </w:p>
    <w:p w14:paraId="13A5BEDE" w14:textId="77777777" w:rsidR="00C0575B" w:rsidRDefault="00C0575B" w:rsidP="00030797">
      <w:pPr>
        <w:spacing w:after="0" w:line="240" w:lineRule="auto"/>
      </w:pPr>
    </w:p>
    <w:p w14:paraId="5BFA8189" w14:textId="77777777" w:rsidR="00CD27ED" w:rsidRDefault="00CD27ED" w:rsidP="00CD27ED">
      <w:pPr>
        <w:spacing w:after="0" w:line="240" w:lineRule="auto"/>
        <w:ind w:firstLine="709"/>
        <w:jc w:val="both"/>
      </w:pPr>
      <w:r>
        <w:t>Главное окно программы игры «Найди пару» показано на рисунке 1, оно позволяет выполнять следующие операции:</w:t>
      </w:r>
    </w:p>
    <w:p w14:paraId="34485217" w14:textId="697A9530" w:rsidR="00CD27ED" w:rsidRDefault="00CD27ED" w:rsidP="00CD27ED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Настроить параметры игрового поля, выбрав предустановленный уровень сложности (лёгкий, средний, сложный) или задав собственные значения размерности сетки.</w:t>
      </w:r>
    </w:p>
    <w:p w14:paraId="558216B8" w14:textId="13CB7E33" w:rsidR="00CD27ED" w:rsidRDefault="00CD27ED" w:rsidP="00CD27ED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Запустить игровой процесс с помощью кнопки «Старт», при нажатии на которую происходит автоматическая генерация поля со случайным распределением парных карточек.</w:t>
      </w:r>
    </w:p>
    <w:p w14:paraId="7AAE6CED" w14:textId="27A1D500" w:rsidR="00CD27ED" w:rsidRDefault="00CD27ED" w:rsidP="00CD27ED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Взаимодействовать с карточками на поле щелчком мыши для их поочередного открытия и поиска совпадений.</w:t>
      </w:r>
    </w:p>
    <w:p w14:paraId="1095C95F" w14:textId="49A9E800" w:rsidR="00CD27ED" w:rsidRDefault="00CD27ED" w:rsidP="00CD27ED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Сбросить текущий прогресс и обнулить статистику сессии (таймер и счетчик попыток) для начала новой игры.</w:t>
      </w:r>
    </w:p>
    <w:p w14:paraId="53F3B31E" w14:textId="67813287" w:rsidR="00DE682B" w:rsidRDefault="00CD27ED" w:rsidP="00CD27ED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Отслеживать текущую статистику прохождения: время, оставшееся до конца игры, и количество найденных пар относительно общего числа.</w:t>
      </w:r>
    </w:p>
    <w:p w14:paraId="51DF0DA3" w14:textId="77777777" w:rsidR="00CD27ED" w:rsidRDefault="00CD27ED" w:rsidP="00CD27ED">
      <w:pPr>
        <w:spacing w:after="0" w:line="240" w:lineRule="auto"/>
        <w:ind w:firstLine="709"/>
        <w:jc w:val="both"/>
      </w:pPr>
    </w:p>
    <w:p w14:paraId="69100464" w14:textId="32C90EE8" w:rsidR="00DE682B" w:rsidRDefault="007C7FDD" w:rsidP="00DE682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64DA189" wp14:editId="4B3AFB02">
            <wp:extent cx="5316855" cy="3223895"/>
            <wp:effectExtent l="0" t="0" r="0" b="0"/>
            <wp:docPr id="1544361663" name="Рисунок 1544361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BB97" w14:textId="77777777" w:rsidR="00DE682B" w:rsidRDefault="00DE682B" w:rsidP="00C0575B">
      <w:pPr>
        <w:spacing w:after="0" w:line="240" w:lineRule="auto"/>
        <w:ind w:firstLine="709"/>
        <w:jc w:val="both"/>
      </w:pPr>
    </w:p>
    <w:p w14:paraId="5585C5A5" w14:textId="1DF5B271" w:rsidR="00DE682B" w:rsidRPr="00DE682B" w:rsidRDefault="00DE682B" w:rsidP="00C0575B">
      <w:pPr>
        <w:spacing w:after="0" w:line="240" w:lineRule="auto"/>
        <w:ind w:firstLine="709"/>
        <w:jc w:val="both"/>
      </w:pPr>
      <w:r>
        <w:t>Рисунок 1 – Главное окно программы</w:t>
      </w:r>
    </w:p>
    <w:p w14:paraId="5D2AE053" w14:textId="77777777" w:rsidR="00C0575B" w:rsidRPr="00A306F5" w:rsidRDefault="00C0575B" w:rsidP="00C0575B">
      <w:pPr>
        <w:spacing w:after="0" w:line="240" w:lineRule="auto"/>
        <w:ind w:firstLine="709"/>
        <w:jc w:val="both"/>
      </w:pPr>
    </w:p>
    <w:p w14:paraId="75026C4B" w14:textId="65966763" w:rsidR="00030797" w:rsidRDefault="00A306F5" w:rsidP="00030797">
      <w:pPr>
        <w:pStyle w:val="2"/>
        <w:jc w:val="both"/>
      </w:pPr>
      <w:r>
        <w:t>Работа с настройкой игрового поля и уровня сложности</w:t>
      </w:r>
    </w:p>
    <w:p w14:paraId="7030F695" w14:textId="77777777" w:rsidR="00030797" w:rsidRDefault="00030797" w:rsidP="00030797">
      <w:pPr>
        <w:spacing w:after="0" w:line="240" w:lineRule="auto"/>
      </w:pPr>
    </w:p>
    <w:p w14:paraId="573CC1ED" w14:textId="77777777" w:rsidR="00A3651D" w:rsidRDefault="00A3651D" w:rsidP="00030797">
      <w:pPr>
        <w:spacing w:after="0" w:line="240" w:lineRule="auto"/>
      </w:pPr>
    </w:p>
    <w:p w14:paraId="244B787A" w14:textId="77777777" w:rsidR="00CD27ED" w:rsidRDefault="00CD27ED" w:rsidP="00CD27ED">
      <w:pPr>
        <w:spacing w:after="0" w:line="240" w:lineRule="auto"/>
        <w:ind w:firstLine="709"/>
        <w:jc w:val="both"/>
      </w:pPr>
      <w:r>
        <w:t>Данный раздел описывает работу с вводом данных для подготовки к игре. В частности, рассматриваются наиболее частые операции:</w:t>
      </w:r>
    </w:p>
    <w:p w14:paraId="79DD83A7" w14:textId="77777777" w:rsidR="00CD27ED" w:rsidRDefault="00CD27ED" w:rsidP="00CD27ED">
      <w:pPr>
        <w:spacing w:after="0" w:line="240" w:lineRule="auto"/>
        <w:ind w:firstLine="709"/>
        <w:jc w:val="both"/>
      </w:pPr>
      <w:r>
        <w:t>Данный раздел описывает работу с вводом данных для подготовки к игре. В частности, рассматриваются наиболее частые операции:</w:t>
      </w:r>
    </w:p>
    <w:p w14:paraId="42108931" w14:textId="77777777" w:rsidR="00CD27ED" w:rsidRDefault="00CD27ED" w:rsidP="00CD27ED">
      <w:pPr>
        <w:spacing w:after="0" w:line="240" w:lineRule="auto"/>
        <w:ind w:firstLine="709"/>
        <w:jc w:val="both"/>
      </w:pPr>
      <w:r>
        <w:t>1) Выбор режима сложности: для настройки игры можно использовать стандартные пресеты («Лёгкая», «Средняя», «Сложная»). При выборе пресета автоматически устанавливаются размерность поля, лимиты времени и попыток.</w:t>
      </w:r>
    </w:p>
    <w:p w14:paraId="0F6BE975" w14:textId="77777777" w:rsidR="00CD27ED" w:rsidRDefault="00CD27ED" w:rsidP="00CD27ED">
      <w:pPr>
        <w:spacing w:after="0" w:line="240" w:lineRule="auto"/>
        <w:ind w:firstLine="709"/>
        <w:jc w:val="both"/>
      </w:pPr>
      <w:r>
        <w:t>2) Задание пользовательских параметров: при активации режима «Своя сложность» пользователь может вручную указать размерность поля (например, число строк/столбцов от 2 до 10). Система автоматически проверяет введенные значения на корректность и четность общего количества карточек.</w:t>
      </w:r>
    </w:p>
    <w:p w14:paraId="36A7446B" w14:textId="39E7DA03" w:rsidR="00A3651D" w:rsidRDefault="00CD27ED" w:rsidP="00CD27ED">
      <w:pPr>
        <w:spacing w:after="0" w:line="240" w:lineRule="auto"/>
        <w:ind w:firstLine="709"/>
        <w:jc w:val="both"/>
      </w:pPr>
      <w:r>
        <w:t>3) Формирование игрового пространства: после настройки параметров необходимо нажать кнопку «Старт». Отведённое пространство заполнится интерактивной сеткой карточек, расположенных рубашкой вверх.</w:t>
      </w:r>
    </w:p>
    <w:p w14:paraId="2CBA1C13" w14:textId="77777777" w:rsidR="00CD27ED" w:rsidRDefault="00CD27ED" w:rsidP="00CD27ED">
      <w:pPr>
        <w:spacing w:after="0" w:line="240" w:lineRule="auto"/>
        <w:ind w:firstLine="709"/>
        <w:jc w:val="both"/>
      </w:pPr>
    </w:p>
    <w:p w14:paraId="36BAA4ED" w14:textId="77777777" w:rsidR="00CD27ED" w:rsidRDefault="00CD27ED" w:rsidP="00CD27ED">
      <w:pPr>
        <w:spacing w:after="0" w:line="240" w:lineRule="auto"/>
        <w:ind w:firstLine="709"/>
        <w:jc w:val="both"/>
      </w:pPr>
    </w:p>
    <w:p w14:paraId="2ACE4896" w14:textId="77777777" w:rsidR="00CD27ED" w:rsidRPr="00A306F5" w:rsidRDefault="00CD27ED" w:rsidP="00CD27ED">
      <w:pPr>
        <w:spacing w:after="0" w:line="240" w:lineRule="auto"/>
        <w:ind w:firstLine="709"/>
        <w:jc w:val="both"/>
      </w:pPr>
    </w:p>
    <w:p w14:paraId="2170B5DB" w14:textId="1CD92BA8" w:rsidR="00030797" w:rsidRDefault="000036C6" w:rsidP="00030797">
      <w:pPr>
        <w:pStyle w:val="2"/>
        <w:jc w:val="both"/>
      </w:pPr>
      <w:r>
        <w:t>Работа с игровым процессом и состоянием карточек</w:t>
      </w:r>
    </w:p>
    <w:p w14:paraId="15705192" w14:textId="524F3BFF" w:rsidR="00030797" w:rsidRPr="00FA09B2" w:rsidRDefault="00030797" w:rsidP="000036C6">
      <w:pPr>
        <w:spacing w:after="0" w:line="240" w:lineRule="auto"/>
        <w:ind w:firstLine="709"/>
        <w:jc w:val="both"/>
      </w:pPr>
    </w:p>
    <w:p w14:paraId="11F8DA28" w14:textId="777C795D" w:rsidR="00D50CC4" w:rsidRDefault="00D50CC4" w:rsidP="000036C6">
      <w:pPr>
        <w:spacing w:after="0" w:line="240" w:lineRule="auto"/>
        <w:ind w:firstLine="709"/>
        <w:jc w:val="both"/>
      </w:pPr>
    </w:p>
    <w:p w14:paraId="74EFA3AA" w14:textId="77777777" w:rsidR="00CD27ED" w:rsidRDefault="00CD27ED" w:rsidP="00CD27ED">
      <w:pPr>
        <w:spacing w:after="0" w:line="240" w:lineRule="auto"/>
        <w:ind w:firstLine="709"/>
        <w:jc w:val="both"/>
      </w:pPr>
      <w:r>
        <w:t>Данный раздел описывает механику взаимодействия пользователя с игровыми объектами:</w:t>
      </w:r>
    </w:p>
    <w:p w14:paraId="2866A4C0" w14:textId="62833670" w:rsidR="00CD27ED" w:rsidRDefault="00CD27ED" w:rsidP="00CD27ED">
      <w:pPr>
        <w:pStyle w:val="ac"/>
        <w:numPr>
          <w:ilvl w:val="0"/>
          <w:numId w:val="4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Поиск идентичных пар: основной операцией является поочередное открытие двух карточек при помощи кликов мыши. При клике по закрытой карточке она переворачивается, отображая скрытое изображение.</w:t>
      </w:r>
    </w:p>
    <w:p w14:paraId="04CB2B33" w14:textId="6DD11D03" w:rsidR="00CD27ED" w:rsidRDefault="00CD27ED" w:rsidP="00CD27ED">
      <w:pPr>
        <w:pStyle w:val="ac"/>
        <w:numPr>
          <w:ilvl w:val="0"/>
          <w:numId w:val="4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Автоматическая проверка совпадений: система в реальном времени сравнивает идентификаторы двух открытых карточек. Если они совпадают, карточки остаются открытыми, а к счетчику «Найдено пар» прибавляется единица. В противном случае карточки закрываются автоматически через 0.75 секунды.</w:t>
      </w:r>
    </w:p>
    <w:p w14:paraId="78B75053" w14:textId="62D82072" w:rsidR="000036C6" w:rsidRPr="00F90E8B" w:rsidRDefault="00CD27ED" w:rsidP="00CD27ED">
      <w:pPr>
        <w:pStyle w:val="ac"/>
        <w:numPr>
          <w:ilvl w:val="0"/>
          <w:numId w:val="4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Контроль игровых лимитов: каждое несовпадение пары уменьшает значение счетчика «Осталось попыток». Игровой таймер осуществляет обратный отсчет времени сессии. При достижении нулевого значения в любом из счетчиков наступает состояние «Поражение», и все карточки на поле открываются для ознакомления.</w:t>
      </w:r>
    </w:p>
    <w:p w14:paraId="08BE7DB3" w14:textId="77777777" w:rsidR="00D50CC4" w:rsidRDefault="00D50CC4" w:rsidP="00457D8A">
      <w:pPr>
        <w:spacing w:after="0" w:line="240" w:lineRule="auto"/>
      </w:pPr>
    </w:p>
    <w:p w14:paraId="086158EC" w14:textId="77777777" w:rsidR="00CD27ED" w:rsidRPr="00F90E8B" w:rsidRDefault="00CD27ED" w:rsidP="00457D8A">
      <w:pPr>
        <w:spacing w:after="0" w:line="240" w:lineRule="auto"/>
      </w:pPr>
    </w:p>
    <w:p w14:paraId="7B410C33" w14:textId="0750C439" w:rsidR="00030797" w:rsidRDefault="00653D53" w:rsidP="00030797">
      <w:pPr>
        <w:pStyle w:val="2"/>
        <w:jc w:val="both"/>
      </w:pPr>
      <w:r>
        <w:t>Горячие клавиши</w:t>
      </w:r>
    </w:p>
    <w:p w14:paraId="097DE7A2" w14:textId="77777777" w:rsidR="00030797" w:rsidRDefault="00030797" w:rsidP="00653D53">
      <w:pPr>
        <w:spacing w:after="0" w:line="240" w:lineRule="auto"/>
        <w:ind w:firstLine="709"/>
        <w:jc w:val="both"/>
      </w:pPr>
    </w:p>
    <w:p w14:paraId="02A4773D" w14:textId="77777777" w:rsidR="009367ED" w:rsidRDefault="009367ED" w:rsidP="00653D53">
      <w:pPr>
        <w:spacing w:after="0" w:line="240" w:lineRule="auto"/>
        <w:ind w:firstLine="709"/>
        <w:jc w:val="both"/>
      </w:pPr>
    </w:p>
    <w:p w14:paraId="2A7FCE52" w14:textId="77777777" w:rsidR="00CD27ED" w:rsidRDefault="00CD27ED" w:rsidP="00CD27ED">
      <w:pPr>
        <w:spacing w:after="0" w:line="240" w:lineRule="auto"/>
        <w:ind w:firstLine="709"/>
        <w:jc w:val="both"/>
      </w:pPr>
      <w:r>
        <w:t>Следующий раздел содержит основные способы взаимодействия и управления в игре «Найди пару»:</w:t>
      </w:r>
    </w:p>
    <w:p w14:paraId="041AE8EC" w14:textId="77777777" w:rsidR="00CD27ED" w:rsidRDefault="00CD27ED" w:rsidP="00CD27ED">
      <w:pPr>
        <w:spacing w:after="0" w:line="240" w:lineRule="auto"/>
        <w:ind w:firstLine="709"/>
        <w:jc w:val="both"/>
      </w:pPr>
    </w:p>
    <w:p w14:paraId="17666401" w14:textId="77777777" w:rsidR="00CD27ED" w:rsidRDefault="00CD27ED" w:rsidP="00CD27ED">
      <w:pPr>
        <w:spacing w:after="0" w:line="240" w:lineRule="auto"/>
        <w:ind w:firstLine="709"/>
        <w:jc w:val="both"/>
      </w:pPr>
      <w:r>
        <w:t>Управление при помощи мыши:</w:t>
      </w:r>
    </w:p>
    <w:p w14:paraId="4E172BAA" w14:textId="0FCD465D" w:rsidR="00CD27ED" w:rsidRDefault="00CD27ED" w:rsidP="00CD27ED">
      <w:pPr>
        <w:pStyle w:val="ac"/>
        <w:numPr>
          <w:ilvl w:val="0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Левая кнопка мыши (ЛКМ) по карточке — открыть карточку для просмотра изображения.</w:t>
      </w:r>
    </w:p>
    <w:p w14:paraId="69F30687" w14:textId="7AEC202C" w:rsidR="00CD27ED" w:rsidRDefault="00CD27ED" w:rsidP="00CD27ED">
      <w:pPr>
        <w:pStyle w:val="ac"/>
        <w:numPr>
          <w:ilvl w:val="0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Левая кнопка мыши (ЛКМ) по кнопке «Старт» — запуск новой игры с текущими настройками.</w:t>
      </w:r>
    </w:p>
    <w:p w14:paraId="2B4E46DB" w14:textId="18BB92E6" w:rsidR="00CD27ED" w:rsidRDefault="00CD27ED" w:rsidP="00CD27ED">
      <w:pPr>
        <w:pStyle w:val="ac"/>
        <w:numPr>
          <w:ilvl w:val="0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Левая кнопка мыши (ЛКМ) по переключателям (RadioButton) — выбор предустановленного или пользовательского режима сложности.</w:t>
      </w:r>
    </w:p>
    <w:p w14:paraId="750102EB" w14:textId="77777777" w:rsidR="00CD27ED" w:rsidRDefault="00CD27ED" w:rsidP="00CD27ED">
      <w:pPr>
        <w:spacing w:after="0" w:line="240" w:lineRule="auto"/>
        <w:ind w:firstLine="709"/>
        <w:jc w:val="both"/>
      </w:pPr>
    </w:p>
    <w:p w14:paraId="42D9D686" w14:textId="77777777" w:rsidR="00CD27ED" w:rsidRDefault="00CD27ED" w:rsidP="00CD27ED">
      <w:pPr>
        <w:spacing w:after="0" w:line="240" w:lineRule="auto"/>
        <w:ind w:firstLine="709"/>
        <w:jc w:val="both"/>
      </w:pPr>
      <w:r>
        <w:t>Управление в текстовых полях ввода (при настройке своей сложности):</w:t>
      </w:r>
    </w:p>
    <w:p w14:paraId="3A07B4E9" w14:textId="53317C95" w:rsidR="00CD27ED" w:rsidRDefault="00CD27ED" w:rsidP="00CD27ED">
      <w:pPr>
        <w:pStyle w:val="ac"/>
        <w:numPr>
          <w:ilvl w:val="0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Backspace — удаляет цифру, находящуюся перед курсором.</w:t>
      </w:r>
    </w:p>
    <w:p w14:paraId="54B42D81" w14:textId="0DB1B4E8" w:rsidR="00CD27ED" w:rsidRDefault="00CD27ED" w:rsidP="00CD27ED">
      <w:pPr>
        <w:pStyle w:val="ac"/>
        <w:numPr>
          <w:ilvl w:val="0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Delete — удаляет цифру, следующую за курсором.</w:t>
      </w:r>
    </w:p>
    <w:p w14:paraId="1F42860E" w14:textId="47EF16F5" w:rsidR="00CD27ED" w:rsidRDefault="00CD27ED" w:rsidP="00CD27ED">
      <w:pPr>
        <w:pStyle w:val="ac"/>
        <w:numPr>
          <w:ilvl w:val="0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Home — переводит курсор в начало строки ввода.</w:t>
      </w:r>
    </w:p>
    <w:p w14:paraId="561D98E8" w14:textId="3D0C6298" w:rsidR="00CD27ED" w:rsidRDefault="00CD27ED" w:rsidP="00CD27ED">
      <w:pPr>
        <w:pStyle w:val="ac"/>
        <w:numPr>
          <w:ilvl w:val="0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End — переводит курсор в конец строки ввода.</w:t>
      </w:r>
    </w:p>
    <w:p w14:paraId="487FE39B" w14:textId="6FCBD935" w:rsidR="00CD27ED" w:rsidRDefault="00CD27ED" w:rsidP="00CD27ED">
      <w:pPr>
        <w:pStyle w:val="ac"/>
        <w:numPr>
          <w:ilvl w:val="0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Left/Right arrows — перемещение курсора внутри поля для редактирования значений времени или попыток.</w:t>
      </w:r>
    </w:p>
    <w:p w14:paraId="33C42AC2" w14:textId="7A58BFDC" w:rsidR="00653D53" w:rsidRPr="00B93E7A" w:rsidRDefault="00CD27ED" w:rsidP="00CD27ED">
      <w:pPr>
        <w:pStyle w:val="ac"/>
        <w:numPr>
          <w:ilvl w:val="0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 Ctrl + C / Ctrl + V — стандартные сочетания для копирования и вставки числовых значений.</w:t>
      </w:r>
    </w:p>
    <w:p w14:paraId="74701A0B" w14:textId="77777777" w:rsidR="00653D53" w:rsidRPr="00B93E7A" w:rsidRDefault="00653D53" w:rsidP="00030797">
      <w:pPr>
        <w:spacing w:after="0" w:line="240" w:lineRule="auto"/>
      </w:pPr>
    </w:p>
    <w:p w14:paraId="5A818A6B" w14:textId="77777777" w:rsidR="00653D53" w:rsidRDefault="00653D53" w:rsidP="00653D53">
      <w:pPr>
        <w:pStyle w:val="1"/>
        <w:spacing w:after="0"/>
        <w:jc w:val="both"/>
        <w:rPr>
          <w:szCs w:val="32"/>
        </w:rPr>
      </w:pPr>
      <w:r>
        <w:t>Пользовательский интерфейс</w:t>
      </w:r>
    </w:p>
    <w:p w14:paraId="5ECC8EFA" w14:textId="77777777" w:rsidR="00030797" w:rsidRDefault="00030797" w:rsidP="00653D53">
      <w:pPr>
        <w:spacing w:after="0" w:line="240" w:lineRule="auto"/>
        <w:ind w:firstLine="709"/>
        <w:jc w:val="both"/>
      </w:pPr>
    </w:p>
    <w:p w14:paraId="44343C00" w14:textId="77777777" w:rsidR="009367ED" w:rsidRDefault="009367ED" w:rsidP="00653D53">
      <w:pPr>
        <w:spacing w:after="0" w:line="240" w:lineRule="auto"/>
        <w:ind w:firstLine="709"/>
        <w:jc w:val="both"/>
      </w:pPr>
    </w:p>
    <w:p w14:paraId="72E1FAE0" w14:textId="77777777" w:rsidR="00EF4CE9" w:rsidRDefault="00EF4CE9" w:rsidP="00653D53">
      <w:pPr>
        <w:spacing w:after="0" w:line="240" w:lineRule="auto"/>
        <w:ind w:firstLine="709"/>
        <w:jc w:val="both"/>
      </w:pPr>
      <w:r>
        <w:t>В данном разделе представлен сценарий типового использования игры «Найди пару», демонстрирующий основные этапы взаимодействия с приложением.</w:t>
      </w:r>
    </w:p>
    <w:p w14:paraId="0AA4B506" w14:textId="7FC2E541" w:rsidR="00653D53" w:rsidRDefault="00653D53" w:rsidP="00653D53">
      <w:pPr>
        <w:spacing w:after="0" w:line="240" w:lineRule="auto"/>
        <w:ind w:firstLine="709"/>
        <w:jc w:val="both"/>
      </w:pPr>
      <w:r>
        <w:t>После запуска программы вы попадаете на главное окно формы. Главное окно формы при запуске показано на рисунке 2.</w:t>
      </w:r>
    </w:p>
    <w:p w14:paraId="5FA90AA5" w14:textId="77777777" w:rsidR="00653D53" w:rsidRDefault="00653D53" w:rsidP="00653D53">
      <w:pPr>
        <w:spacing w:after="0" w:line="240" w:lineRule="auto"/>
        <w:ind w:firstLine="709"/>
        <w:jc w:val="both"/>
      </w:pPr>
    </w:p>
    <w:p w14:paraId="6981AE0B" w14:textId="71A39423" w:rsidR="00653D53" w:rsidRDefault="007C7FDD" w:rsidP="00653D5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B770218" wp14:editId="0F982478">
            <wp:extent cx="5316855" cy="3223895"/>
            <wp:effectExtent l="0" t="0" r="0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D41E" w14:textId="77777777" w:rsidR="00653D53" w:rsidRDefault="00653D53" w:rsidP="00653D53">
      <w:pPr>
        <w:spacing w:after="0" w:line="240" w:lineRule="auto"/>
        <w:ind w:firstLine="709"/>
        <w:jc w:val="both"/>
      </w:pPr>
    </w:p>
    <w:p w14:paraId="59C43351" w14:textId="257F6F36" w:rsidR="00653D53" w:rsidRDefault="00653D53" w:rsidP="00653D53">
      <w:pPr>
        <w:spacing w:after="0" w:line="240" w:lineRule="auto"/>
        <w:ind w:firstLine="709"/>
        <w:jc w:val="both"/>
      </w:pPr>
      <w:r>
        <w:t>Рисунок 2 – Главное окно формы при запуске</w:t>
      </w:r>
    </w:p>
    <w:p w14:paraId="32991885" w14:textId="77777777" w:rsidR="00653D53" w:rsidRDefault="00653D53" w:rsidP="00653D53">
      <w:pPr>
        <w:spacing w:after="0" w:line="240" w:lineRule="auto"/>
        <w:ind w:firstLine="709"/>
        <w:jc w:val="both"/>
      </w:pPr>
    </w:p>
    <w:p w14:paraId="04DF465C" w14:textId="41CE1373" w:rsidR="00653D53" w:rsidRDefault="00EF4CE9" w:rsidP="00653D53">
      <w:pPr>
        <w:spacing w:after="0" w:line="240" w:lineRule="auto"/>
        <w:ind w:firstLine="709"/>
        <w:jc w:val="both"/>
      </w:pPr>
      <w:r>
        <w:t>ля начала игры необходимо настроить параметры игрового поля. Вы можете выбрать предустановленный уровень сложности (лёгкая, средняя, сложная) или активировать режим «Своя сложность» для ввода индивидуальных значений. Окно программы с настроенным игровым полем (после нажатия кнопки «Старт») показано на рисунке 3.</w:t>
      </w:r>
    </w:p>
    <w:p w14:paraId="451897E7" w14:textId="6C9B9622" w:rsidR="00653D53" w:rsidRDefault="007C7FDD" w:rsidP="00E55F2A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7DB9701" wp14:editId="2E3CD68F">
            <wp:extent cx="5223510" cy="3187700"/>
            <wp:effectExtent l="0" t="0" r="0" b="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CE39" w14:textId="77777777" w:rsidR="00653D53" w:rsidRDefault="00653D53" w:rsidP="00653D53">
      <w:pPr>
        <w:spacing w:after="0" w:line="240" w:lineRule="auto"/>
        <w:ind w:firstLine="709"/>
        <w:jc w:val="both"/>
      </w:pPr>
    </w:p>
    <w:p w14:paraId="3C76B71B" w14:textId="009F619B" w:rsidR="00653D53" w:rsidRDefault="00653D53" w:rsidP="00653D53">
      <w:pPr>
        <w:spacing w:after="0" w:line="240" w:lineRule="auto"/>
        <w:ind w:firstLine="709"/>
        <w:jc w:val="both"/>
      </w:pPr>
      <w:r>
        <w:t>Рисунок 3 – Окно программы с созданным игровым полем</w:t>
      </w:r>
    </w:p>
    <w:p w14:paraId="162239D0" w14:textId="77777777" w:rsidR="00653D53" w:rsidRDefault="00653D53" w:rsidP="00653D53">
      <w:pPr>
        <w:spacing w:after="0" w:line="240" w:lineRule="auto"/>
        <w:ind w:firstLine="709"/>
        <w:jc w:val="both"/>
      </w:pPr>
    </w:p>
    <w:p w14:paraId="2DEE3C0D" w14:textId="2E57C85E" w:rsidR="005C07EB" w:rsidRDefault="00EF4CE9" w:rsidP="00653D53">
      <w:pPr>
        <w:spacing w:after="0" w:line="240" w:lineRule="auto"/>
        <w:ind w:firstLine="709"/>
        <w:jc w:val="both"/>
      </w:pPr>
      <w:r>
        <w:t>Следующим шагом является сам процесс поиска пар. Игрок поочередно открывает карточки, стараясь запомнить их расположение. Окно программы в момент открытия первой карточки показано на рисунке 4, а состояние поля при успешном нахождении идентичной пары — на рисунке 5.</w:t>
      </w:r>
    </w:p>
    <w:p w14:paraId="59DC1B2E" w14:textId="77777777" w:rsidR="00EF4CE9" w:rsidRDefault="00EF4CE9" w:rsidP="00653D53">
      <w:pPr>
        <w:spacing w:after="0" w:line="240" w:lineRule="auto"/>
        <w:ind w:firstLine="709"/>
        <w:jc w:val="both"/>
      </w:pPr>
    </w:p>
    <w:p w14:paraId="542A0BC4" w14:textId="38CC60EC" w:rsidR="005C07EB" w:rsidRPr="007C7FDD" w:rsidRDefault="005C07EB" w:rsidP="005C07EB">
      <w:pPr>
        <w:spacing w:after="0" w:line="240" w:lineRule="auto"/>
        <w:jc w:val="center"/>
      </w:pPr>
    </w:p>
    <w:p w14:paraId="1213CEA3" w14:textId="77777777" w:rsidR="005C07EB" w:rsidRDefault="005C07EB" w:rsidP="00653D53">
      <w:pPr>
        <w:spacing w:after="0" w:line="240" w:lineRule="auto"/>
        <w:ind w:firstLine="709"/>
        <w:jc w:val="both"/>
      </w:pPr>
    </w:p>
    <w:p w14:paraId="7DCA2D2D" w14:textId="77BAAD57" w:rsidR="005C07EB" w:rsidRDefault="005C07EB" w:rsidP="00653D53">
      <w:pPr>
        <w:spacing w:after="0" w:line="240" w:lineRule="auto"/>
        <w:ind w:firstLine="709"/>
        <w:jc w:val="both"/>
      </w:pPr>
      <w:r>
        <w:t>Рисунок 4 – Окно программы в момент открытия карточки</w:t>
      </w:r>
    </w:p>
    <w:p w14:paraId="77A6A2EB" w14:textId="77777777" w:rsidR="005C07EB" w:rsidRDefault="005C07EB" w:rsidP="00653D53">
      <w:pPr>
        <w:spacing w:after="0" w:line="240" w:lineRule="auto"/>
        <w:ind w:firstLine="709"/>
        <w:jc w:val="both"/>
      </w:pPr>
    </w:p>
    <w:p w14:paraId="76CA8265" w14:textId="41436404" w:rsidR="005C07EB" w:rsidRDefault="007C7FDD" w:rsidP="005C07E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160CC03" wp14:editId="097F71C6">
            <wp:extent cx="4802820" cy="2689934"/>
            <wp:effectExtent l="0" t="0" r="0" b="0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635" cy="269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CF37" w14:textId="77777777" w:rsidR="005C07EB" w:rsidRDefault="005C07EB" w:rsidP="00653D53">
      <w:pPr>
        <w:spacing w:after="0" w:line="240" w:lineRule="auto"/>
        <w:ind w:firstLine="709"/>
        <w:jc w:val="both"/>
      </w:pPr>
    </w:p>
    <w:p w14:paraId="34B0C55E" w14:textId="10D3C64F" w:rsidR="005C07EB" w:rsidRDefault="005C07EB" w:rsidP="00653D53">
      <w:pPr>
        <w:spacing w:after="0" w:line="240" w:lineRule="auto"/>
        <w:ind w:firstLine="709"/>
        <w:jc w:val="both"/>
      </w:pPr>
      <w:r>
        <w:t>Рисунок 5 – Окно программы при нахождении идентичной пары</w:t>
      </w:r>
    </w:p>
    <w:p w14:paraId="0D70B9CF" w14:textId="77777777" w:rsidR="005C07EB" w:rsidRDefault="005C07EB" w:rsidP="00653D53">
      <w:pPr>
        <w:spacing w:after="0" w:line="240" w:lineRule="auto"/>
        <w:ind w:firstLine="709"/>
        <w:jc w:val="both"/>
      </w:pPr>
    </w:p>
    <w:p w14:paraId="4AE093CD" w14:textId="529640CF" w:rsidR="005C07EB" w:rsidRDefault="00EF4CE9" w:rsidP="00653D53">
      <w:pPr>
        <w:spacing w:after="0" w:line="240" w:lineRule="auto"/>
        <w:ind w:firstLine="709"/>
        <w:jc w:val="both"/>
      </w:pPr>
      <w:r>
        <w:lastRenderedPageBreak/>
        <w:t>В процессе сессии активируется обратный отсчет времени и счетчик попыток. Если все пары найдены до истечения лимитов, программа выводит сообщение о победе. В случае ошибки в настройках или при желании начать новую сессию, пользователь может нажать кнопку «Старт» повторно — это приведет к полной очистке поля, сбросу статистики и генерации новой комбинации карточек. Окно программы в процессе активной игровой сессии показано на рисунке 6.</w:t>
      </w:r>
    </w:p>
    <w:p w14:paraId="0278D280" w14:textId="77777777" w:rsidR="00EF4CE9" w:rsidRDefault="00EF4CE9" w:rsidP="00653D53">
      <w:pPr>
        <w:spacing w:after="0" w:line="240" w:lineRule="auto"/>
        <w:ind w:firstLine="709"/>
        <w:jc w:val="both"/>
      </w:pPr>
    </w:p>
    <w:p w14:paraId="37C36918" w14:textId="54ADAB97" w:rsidR="005C07EB" w:rsidRDefault="007C7FDD" w:rsidP="005C07E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59C9D38" wp14:editId="04484444">
            <wp:extent cx="4678532" cy="2823099"/>
            <wp:effectExtent l="0" t="0" r="8255" b="0"/>
            <wp:docPr id="16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279" cy="286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23EF" w14:textId="77777777" w:rsidR="005C07EB" w:rsidRDefault="005C07EB" w:rsidP="00653D53">
      <w:pPr>
        <w:spacing w:after="0" w:line="240" w:lineRule="auto"/>
        <w:ind w:firstLine="709"/>
        <w:jc w:val="both"/>
      </w:pPr>
    </w:p>
    <w:p w14:paraId="19407B22" w14:textId="481332A4" w:rsidR="00653D53" w:rsidRDefault="005C07EB" w:rsidP="00653D53">
      <w:pPr>
        <w:spacing w:after="0" w:line="240" w:lineRule="auto"/>
        <w:ind w:firstLine="709"/>
        <w:jc w:val="both"/>
      </w:pPr>
      <w:r>
        <w:t>Рисунок 6 – Окно программы в процессе игровой сессии</w:t>
      </w:r>
    </w:p>
    <w:p w14:paraId="2F2D5ACC" w14:textId="77777777" w:rsidR="005C07EB" w:rsidRDefault="005C07EB" w:rsidP="00653D53">
      <w:pPr>
        <w:spacing w:after="0" w:line="240" w:lineRule="auto"/>
        <w:ind w:firstLine="709"/>
        <w:jc w:val="both"/>
      </w:pPr>
    </w:p>
    <w:p w14:paraId="25D2CEE5" w14:textId="77777777" w:rsidR="005C07EB" w:rsidRDefault="005C07EB" w:rsidP="00653D53">
      <w:pPr>
        <w:spacing w:after="0" w:line="240" w:lineRule="auto"/>
        <w:ind w:firstLine="709"/>
        <w:jc w:val="both"/>
      </w:pPr>
    </w:p>
    <w:p w14:paraId="1A92D15C" w14:textId="172C2187" w:rsidR="005C07EB" w:rsidRDefault="005C07EB" w:rsidP="005C07EB">
      <w:pPr>
        <w:pStyle w:val="1"/>
        <w:spacing w:after="0"/>
        <w:jc w:val="both"/>
        <w:rPr>
          <w:szCs w:val="32"/>
        </w:rPr>
      </w:pPr>
      <w:r>
        <w:t>Устранение типовых проблем</w:t>
      </w:r>
    </w:p>
    <w:p w14:paraId="7CFF3D32" w14:textId="77777777" w:rsidR="005C07EB" w:rsidRDefault="005C07EB" w:rsidP="00653D53">
      <w:pPr>
        <w:spacing w:after="0" w:line="240" w:lineRule="auto"/>
        <w:ind w:firstLine="709"/>
        <w:jc w:val="both"/>
      </w:pPr>
    </w:p>
    <w:p w14:paraId="3DECC4CF" w14:textId="77777777" w:rsidR="005C07EB" w:rsidRDefault="005C07EB" w:rsidP="00653D53">
      <w:pPr>
        <w:spacing w:after="0" w:line="240" w:lineRule="auto"/>
        <w:ind w:firstLine="709"/>
        <w:jc w:val="both"/>
      </w:pPr>
    </w:p>
    <w:p w14:paraId="6065E286" w14:textId="77777777" w:rsidR="00EF4CE9" w:rsidRDefault="00EF4CE9" w:rsidP="00EF4CE9">
      <w:pPr>
        <w:spacing w:after="0" w:line="240" w:lineRule="auto"/>
        <w:ind w:firstLine="709"/>
        <w:jc w:val="both"/>
      </w:pPr>
      <w:r>
        <w:t>Если при нажатии на карточки ничего не происходит:</w:t>
      </w:r>
    </w:p>
    <w:p w14:paraId="3FB01209" w14:textId="77777777" w:rsidR="00EF4CE9" w:rsidRDefault="00EF4CE9" w:rsidP="00EF4CE9">
      <w:pPr>
        <w:spacing w:after="0" w:line="240" w:lineRule="auto"/>
        <w:ind w:firstLine="709"/>
        <w:jc w:val="both"/>
      </w:pPr>
      <w:r>
        <w:t>Причина: Вы еще не запустили игру.</w:t>
      </w:r>
    </w:p>
    <w:p w14:paraId="767EF669" w14:textId="25FEA780" w:rsidR="00EF4CE9" w:rsidRDefault="00EF4CE9" w:rsidP="00EF4CE9">
      <w:pPr>
        <w:spacing w:after="0" w:line="240" w:lineRule="auto"/>
        <w:ind w:firstLine="709"/>
        <w:jc w:val="both"/>
      </w:pPr>
      <w:r>
        <w:t>Решение: Выберите уровень сложности и нажмите кнопку «Старт». Также убедитесь, что в данный момент не активен таймер переворота несовпавших карточек (0.75 сек), в течение которого ввод временно блокируется.</w:t>
      </w:r>
    </w:p>
    <w:p w14:paraId="7FC017F2" w14:textId="77777777" w:rsidR="00EF4CE9" w:rsidRDefault="00EF4CE9" w:rsidP="00EF4CE9">
      <w:pPr>
        <w:spacing w:after="0" w:line="240" w:lineRule="auto"/>
        <w:ind w:firstLine="709"/>
        <w:jc w:val="both"/>
      </w:pPr>
      <w:r>
        <w:t>Если в текстовых полях «Размер», «Время» или «Попытки» не вводятся символы:</w:t>
      </w:r>
    </w:p>
    <w:p w14:paraId="07639E39" w14:textId="77777777" w:rsidR="00EF4CE9" w:rsidRDefault="00EF4CE9" w:rsidP="00EF4CE9">
      <w:pPr>
        <w:spacing w:after="0" w:line="240" w:lineRule="auto"/>
        <w:ind w:firstLine="709"/>
        <w:jc w:val="both"/>
      </w:pPr>
      <w:r>
        <w:t>Причина: В данных полях установлена программная защита от некорректного ввода.</w:t>
      </w:r>
    </w:p>
    <w:p w14:paraId="519D8A9C" w14:textId="30E03FDC" w:rsidR="00EF4CE9" w:rsidRDefault="00EF4CE9" w:rsidP="00EF4CE9">
      <w:pPr>
        <w:spacing w:after="0" w:line="240" w:lineRule="auto"/>
        <w:ind w:firstLine="709"/>
        <w:jc w:val="both"/>
      </w:pPr>
      <w:r>
        <w:t>Решение: Вводите только положительные целые числа. Программа автоматически блокирует ввод букв и специальных знаков для предотвращения ошибок.</w:t>
      </w:r>
    </w:p>
    <w:p w14:paraId="23DB6EA5" w14:textId="77777777" w:rsidR="00EF4CE9" w:rsidRDefault="00EF4CE9" w:rsidP="00EF4CE9">
      <w:pPr>
        <w:spacing w:after="0" w:line="240" w:lineRule="auto"/>
        <w:ind w:firstLine="709"/>
        <w:jc w:val="both"/>
      </w:pPr>
      <w:r>
        <w:t>Если программа выдает ошибку при открытии карточки или изображения не отображаются:</w:t>
      </w:r>
    </w:p>
    <w:p w14:paraId="34307FF7" w14:textId="77777777" w:rsidR="00EF4CE9" w:rsidRDefault="00EF4CE9" w:rsidP="00EF4CE9">
      <w:pPr>
        <w:spacing w:after="0" w:line="240" w:lineRule="auto"/>
        <w:ind w:firstLine="709"/>
        <w:jc w:val="both"/>
      </w:pPr>
      <w:r>
        <w:t>Причина: Отсутствие или перемещение папки Images.</w:t>
      </w:r>
    </w:p>
    <w:p w14:paraId="6BD9333A" w14:textId="3424FBF6" w:rsidR="00EF4CE9" w:rsidRDefault="00EF4CE9" w:rsidP="00EF4CE9">
      <w:pPr>
        <w:spacing w:after="0" w:line="240" w:lineRule="auto"/>
        <w:ind w:firstLine="709"/>
        <w:jc w:val="both"/>
      </w:pPr>
      <w:r>
        <w:lastRenderedPageBreak/>
        <w:t>Решение: Проверьте наличие папки Images с файлами icon_1.png ... icon_20.png в корневом каталоге программы. Без этих ресурсов графический интерфейс не сможет корректно отображать лицевую сторону карточек.</w:t>
      </w:r>
    </w:p>
    <w:p w14:paraId="068F21F3" w14:textId="77777777" w:rsidR="00EF4CE9" w:rsidRDefault="00EF4CE9" w:rsidP="00EF4CE9">
      <w:pPr>
        <w:spacing w:after="0" w:line="240" w:lineRule="auto"/>
        <w:ind w:firstLine="709"/>
        <w:jc w:val="both"/>
      </w:pPr>
      <w:r>
        <w:t>Если при выборе «Своей сложности» кнопка «Старт» не создает поле:</w:t>
      </w:r>
    </w:p>
    <w:p w14:paraId="3C160DB7" w14:textId="77777777" w:rsidR="00EF4CE9" w:rsidRDefault="00EF4CE9" w:rsidP="00EF4CE9">
      <w:pPr>
        <w:spacing w:after="0" w:line="240" w:lineRule="auto"/>
        <w:ind w:firstLine="709"/>
        <w:jc w:val="both"/>
      </w:pPr>
      <w:r>
        <w:t>Причина: Введены некорректные параметры (например, слишком большой размер поля или нечетное общее количество карточек).</w:t>
      </w:r>
    </w:p>
    <w:p w14:paraId="1C131270" w14:textId="62716B0F" w:rsidR="00EF4CE9" w:rsidRDefault="00EF4CE9" w:rsidP="00EF4CE9">
      <w:pPr>
        <w:spacing w:after="0" w:line="240" w:lineRule="auto"/>
        <w:ind w:firstLine="709"/>
        <w:jc w:val="both"/>
      </w:pPr>
      <w:r>
        <w:t>Решение: Убедитесь, что размер поля установлен в диапазоне от 2 до 10, а произведение строк на столбцы является четным числом (чтобы можно было сформировать пары). Ознакомьтесь с текстом предупреждения в появившемся окне.</w:t>
      </w:r>
    </w:p>
    <w:p w14:paraId="11E04D8B" w14:textId="22B70617" w:rsidR="005C07EB" w:rsidRDefault="00EF4CE9" w:rsidP="00EF4CE9">
      <w:pPr>
        <w:spacing w:after="0" w:line="240" w:lineRule="auto"/>
        <w:ind w:firstLine="709"/>
        <w:jc w:val="both"/>
      </w:pPr>
      <w:r>
        <w:t>Если вы не нашли ответа на свой вопрос, пожалуйста, свяжитесь с нами по контактам, указанным в конце данного руководства.</w:t>
      </w:r>
    </w:p>
    <w:p w14:paraId="2D4AFD9F" w14:textId="77777777" w:rsidR="0087691C" w:rsidRDefault="0087691C" w:rsidP="00EF4CE9">
      <w:pPr>
        <w:spacing w:after="0" w:line="240" w:lineRule="auto"/>
        <w:jc w:val="both"/>
      </w:pPr>
    </w:p>
    <w:p w14:paraId="0C300CAA" w14:textId="2190D3DB" w:rsidR="007D2ECE" w:rsidRDefault="007D2ECE" w:rsidP="007D2ECE">
      <w:pPr>
        <w:pStyle w:val="1"/>
        <w:spacing w:after="0"/>
        <w:jc w:val="both"/>
        <w:rPr>
          <w:szCs w:val="32"/>
        </w:rPr>
      </w:pPr>
      <w:r>
        <w:t>Частые вопросы</w:t>
      </w:r>
    </w:p>
    <w:p w14:paraId="72231FED" w14:textId="77777777" w:rsidR="007D2ECE" w:rsidRDefault="007D2ECE" w:rsidP="00653D53">
      <w:pPr>
        <w:spacing w:after="0" w:line="240" w:lineRule="auto"/>
        <w:ind w:firstLine="709"/>
        <w:jc w:val="both"/>
      </w:pPr>
    </w:p>
    <w:p w14:paraId="74CB8DA6" w14:textId="77777777" w:rsidR="007D2ECE" w:rsidRDefault="007D2ECE" w:rsidP="00653D53">
      <w:pPr>
        <w:spacing w:after="0" w:line="240" w:lineRule="auto"/>
        <w:ind w:firstLine="709"/>
        <w:jc w:val="both"/>
      </w:pPr>
    </w:p>
    <w:p w14:paraId="5E61DD55" w14:textId="47924428" w:rsidR="00460FA1" w:rsidRDefault="00460FA1" w:rsidP="00460FA1">
      <w:pPr>
        <w:pStyle w:val="ac"/>
        <w:numPr>
          <w:ilvl w:val="0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Как сменить сложность в процессе игры? Ответ – выберите новый уровень сложности или введите свои параметры, после чего нажмите кнопку «Старт». Текущая сессия будет прервана, прогресс обнулен, и поле сформируется заново с новыми настройками.</w:t>
      </w:r>
    </w:p>
    <w:p w14:paraId="6B74F226" w14:textId="55F8EB32" w:rsidR="00460FA1" w:rsidRDefault="00460FA1" w:rsidP="00460FA1">
      <w:pPr>
        <w:pStyle w:val="ac"/>
        <w:numPr>
          <w:ilvl w:val="0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Как узнать, что время игры вышло? Ответ – программа автоматически остановит таймер и выведет окно с сообщением «Время вышло! Вы проиграли», после чего покажет расположение всех карточек на поле.</w:t>
      </w:r>
    </w:p>
    <w:p w14:paraId="007A9EB5" w14:textId="7D87AA71" w:rsidR="00460FA1" w:rsidRDefault="00460FA1" w:rsidP="00460FA1">
      <w:pPr>
        <w:pStyle w:val="ac"/>
        <w:numPr>
          <w:ilvl w:val="0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Почему нельзя открывать более двух карточек одновременно? Ответ – это основа игровой механики: вы должны запоминать расположение объектов. Программа блокирует клики на время проверки пары (0.75 сек), чтобы обеспечить честный игровой процесс.</w:t>
      </w:r>
    </w:p>
    <w:p w14:paraId="7B2745D0" w14:textId="0ED16C36" w:rsidR="00460FA1" w:rsidRDefault="00460FA1" w:rsidP="00460FA1">
      <w:pPr>
        <w:pStyle w:val="ac"/>
        <w:numPr>
          <w:ilvl w:val="0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Почему карточки закрылись сами собой сразу после открытия? Ответ – это означает, что выбранная пара изображений не совпала. Система дает небольшую паузу для запоминания, после чего возвращает карточки в закрытое состояние («рубашкой» вверх) и уменьшает количество оставшихся попыток. Во избежание быстрого проигрыша старайтесь внимательно следить за открываемыми картинками.</w:t>
      </w:r>
    </w:p>
    <w:p w14:paraId="2CAE4862" w14:textId="77777777" w:rsidR="00460FA1" w:rsidRDefault="00460FA1" w:rsidP="00460FA1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5D63436" w14:textId="351B945F" w:rsidR="0087691C" w:rsidRPr="00B93E7A" w:rsidRDefault="00460FA1" w:rsidP="00460FA1">
      <w:pPr>
        <w:pStyle w:val="ac"/>
        <w:tabs>
          <w:tab w:val="left" w:pos="1134"/>
        </w:tabs>
        <w:spacing w:after="0" w:line="240" w:lineRule="auto"/>
        <w:ind w:left="0" w:firstLine="1134"/>
        <w:jc w:val="both"/>
      </w:pPr>
      <w:r>
        <w:t>Если вы не нашли ответа на свой вопрос, пожалуйста, свяжитесь с нами по контактам, указанным в конце данного руководства.</w:t>
      </w:r>
    </w:p>
    <w:p w14:paraId="41B40AF4" w14:textId="77777777" w:rsidR="0087691C" w:rsidRPr="00B93E7A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0F0813F" w14:textId="3447B360" w:rsidR="0087691C" w:rsidRDefault="0087691C" w:rsidP="0087691C">
      <w:pPr>
        <w:pStyle w:val="1"/>
        <w:spacing w:after="0"/>
        <w:jc w:val="both"/>
        <w:rPr>
          <w:szCs w:val="32"/>
        </w:rPr>
      </w:pPr>
      <w:r>
        <w:t>Лицензионное соглашение</w:t>
      </w:r>
    </w:p>
    <w:p w14:paraId="4A169626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8B7E606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297C289" w14:textId="2C7775F7" w:rsidR="0087691C" w:rsidRDefault="00595CC5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Лицензионное соглашение конечного пользователя программного обеспечения игры "найди пару": данное соглашение является официальным договором. Пожалуйста, прочтите его внимательно. Устанавливая или используя данное программное обеспечение, вы подтверждаете, что вы прочли данное соглашение и обязуетесь следовать его требованиям и условиям. Если вы не согласны с условиями </w:t>
      </w:r>
      <w:r>
        <w:lastRenderedPageBreak/>
        <w:t>соглашения, то тогда не устанавливайте и не используйте данное программное обеспечение.</w:t>
      </w:r>
    </w:p>
    <w:p w14:paraId="0C61FD7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Настоящее Лицензионное соглашение (далее — Соглашение) является договором между Правообладателем (разработчиком программного обеспечения) и Пользователем (физическим или юридическим лицом, использующим программное обеспечение). Соглашение регулирует условия использования Программы для ЭВМ (далее — ПО).</w:t>
      </w:r>
    </w:p>
    <w:p w14:paraId="26458F1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 — программное обеспечение, распространяемое на условиях свободной лицензии, с указанием его названия, версии и других идентификаторов.</w:t>
      </w:r>
    </w:p>
    <w:p w14:paraId="558ECBBB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Правообладатель — юридическое или физическое лицо, обладающее исключительными правами на ПО, подтверждёнными соответствующими документами (например, свидетельством о государственной регистрации программы для ЭВМ).</w:t>
      </w:r>
    </w:p>
    <w:p w14:paraId="622A9A20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— лицо, которое устанавливает, использует или иным образом взаимодействует с ПО.</w:t>
      </w:r>
    </w:p>
    <w:p w14:paraId="1767AB9F" w14:textId="7126F126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Предмет соглашения</w:t>
      </w:r>
    </w:p>
    <w:p w14:paraId="7F2FBF1C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безвозмездно предоставляет Пользователю неисключительное право использования ПО на условиях простой (неисключительной) лицензии. Это означает, что Пользователь может использовать ПО в соответствии с его функциональным назначением, но не получает права на передачу лицензии третьим лицам или модификацию ПО без согласия Правообладателя. </w:t>
      </w:r>
    </w:p>
    <w:p w14:paraId="65C398E5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Лицензия предоставляется на весь срок действия исключительного права на ПО. </w:t>
      </w:r>
    </w:p>
    <w:p w14:paraId="1BCD6F9F" w14:textId="4AA72170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Условия использования</w:t>
      </w:r>
    </w:p>
    <w:p w14:paraId="333FE5DA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вправе:</w:t>
      </w:r>
    </w:p>
    <w:p w14:paraId="3561B3CA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копировать ПО для резервного копирования или архивирования;</w:t>
      </w:r>
    </w:p>
    <w:p w14:paraId="003B0CD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использовать ПО в личных, некоммерческих целях (если иное не предусмотрено соглашением);</w:t>
      </w:r>
    </w:p>
    <w:p w14:paraId="7467B63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распространять ПО в неизменном виде, при условии сохранения всех уведомлений об авторских правах и других идентификаторов Правообладателя. </w:t>
      </w:r>
    </w:p>
    <w:p w14:paraId="49C66BB2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не вправе:</w:t>
      </w:r>
    </w:p>
    <w:p w14:paraId="5C1E5C5C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модифицировать, адаптировать, декомпилировать, дизассемблировать или иным образом изменять код ПО;</w:t>
      </w:r>
    </w:p>
    <w:p w14:paraId="13CA2751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удалять или изменять уведомления об авторских правах, товарных знаках или других идентификаторах Правообладателя;</w:t>
      </w:r>
    </w:p>
    <w:p w14:paraId="4D53057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использовать ПО в коммерческих целях (если это не предусмотрено соглашением);</w:t>
      </w:r>
    </w:p>
    <w:p w14:paraId="0506C66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предоставлять ПО в прокат, аренду или во временное пользование;</w:t>
      </w:r>
    </w:p>
    <w:p w14:paraId="6FF570F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создавать производные произведения на основе ПО без письменного согласия Правообладателя. </w:t>
      </w:r>
    </w:p>
    <w:p w14:paraId="35FCC6D8" w14:textId="7BC7B6A0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Ограничения и гарантии</w:t>
      </w:r>
    </w:p>
    <w:p w14:paraId="3D652F00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 xml:space="preserve">ПО предоставляется «как есть» (as is) без каких-либо гарантий, явных или подразумеваемых, включая гарантии пригодности для конкретной цели, отсутствия ошибок или бесперебойной работы. </w:t>
      </w:r>
    </w:p>
    <w:p w14:paraId="6DC8E75E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не несёт ответственности за прямые или косвенные убытки, возникшие в результате использования ПО, включая потери данных, прерывание бизнес-процессов и т. д.. </w:t>
      </w:r>
    </w:p>
    <w:p w14:paraId="4F60EF3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Пользователь самостоятельно несёт риск соответствия ПО своим потребностям и ожиданиям. </w:t>
      </w:r>
    </w:p>
    <w:p w14:paraId="54C60ABD" w14:textId="30F6AE03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Авторские права</w:t>
      </w:r>
    </w:p>
    <w:p w14:paraId="4C96D4DE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Все исключительные права на ПО, включая авторские права, остаются за Правообладателем. ПО защищено в соответствии с законодательством об авторском праве и международными соглашениями. </w:t>
      </w:r>
    </w:p>
    <w:p w14:paraId="51712B2E" w14:textId="6312831B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Акцепт соглашения</w:t>
      </w:r>
    </w:p>
    <w:p w14:paraId="7D92581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Начало использования ПО (загрузка, установка, запуск и т. п.) считается акцептом (принятием) Пользователем условий настоящего Соглашения. Если Пользователь не согласен с условиями Соглашения, он не вправе использовать ПО. </w:t>
      </w:r>
    </w:p>
    <w:p w14:paraId="7249E555" w14:textId="5EE7790D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Заключительные положения</w:t>
      </w:r>
    </w:p>
    <w:p w14:paraId="17EFE7A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Соглашение регулируется законодательством Российской Федерации. </w:t>
      </w:r>
    </w:p>
    <w:p w14:paraId="6996387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Все споры и разногласия, возникающие в связи с Соглашением, разрешаются в судебном порядке по месту нахождения Правообладателя. </w:t>
      </w:r>
    </w:p>
    <w:p w14:paraId="430249A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вправе в одностороннем порядке изменять условия Соглашения. Новые условия вступают в силу с момента их публикации. Пользователь обязан ознакомиться с изменениями и прекратить использование ПО, если он не согласен с новыми условиями. </w:t>
      </w:r>
    </w:p>
    <w:p w14:paraId="58D8688C" w14:textId="77777777" w:rsidR="007D2ECE" w:rsidRPr="00B93E7A" w:rsidRDefault="007D2ECE" w:rsidP="00653D53">
      <w:pPr>
        <w:spacing w:after="0" w:line="240" w:lineRule="auto"/>
        <w:ind w:firstLine="709"/>
        <w:jc w:val="both"/>
      </w:pPr>
    </w:p>
    <w:p w14:paraId="21FF074A" w14:textId="77777777" w:rsidR="005C07EB" w:rsidRDefault="005C07EB" w:rsidP="00653D53">
      <w:pPr>
        <w:spacing w:after="0" w:line="240" w:lineRule="auto"/>
        <w:ind w:firstLine="709"/>
        <w:jc w:val="both"/>
      </w:pPr>
    </w:p>
    <w:p w14:paraId="70B5F828" w14:textId="008FDBF1" w:rsidR="00C62A02" w:rsidRDefault="00C62A02" w:rsidP="00C62A02">
      <w:pPr>
        <w:pStyle w:val="1"/>
        <w:spacing w:after="0"/>
        <w:jc w:val="both"/>
        <w:rPr>
          <w:szCs w:val="32"/>
        </w:rPr>
      </w:pPr>
      <w:r>
        <w:t>Контактная информация</w:t>
      </w:r>
    </w:p>
    <w:p w14:paraId="04EC1A34" w14:textId="77777777" w:rsidR="00C62A02" w:rsidRDefault="00C62A02" w:rsidP="00653D53">
      <w:pPr>
        <w:spacing w:after="0" w:line="240" w:lineRule="auto"/>
        <w:ind w:firstLine="709"/>
        <w:jc w:val="both"/>
      </w:pPr>
    </w:p>
    <w:p w14:paraId="1FE0B176" w14:textId="77777777" w:rsidR="00C62A02" w:rsidRDefault="00C62A02" w:rsidP="00653D53">
      <w:pPr>
        <w:spacing w:after="0" w:line="240" w:lineRule="auto"/>
        <w:ind w:firstLine="709"/>
        <w:jc w:val="both"/>
      </w:pPr>
    </w:p>
    <w:p w14:paraId="26329B3E" w14:textId="522550DB" w:rsidR="00C62A02" w:rsidRDefault="00C62A02" w:rsidP="00C62A02">
      <w:pPr>
        <w:spacing w:after="0" w:line="240" w:lineRule="auto"/>
        <w:ind w:firstLine="709"/>
        <w:jc w:val="both"/>
      </w:pPr>
      <w:r>
        <w:t>Игра "Найди пару" разрабатывается и поддерживается компанией ФСПО ОГТИ (ОГУ) 24 ИСП-1, являющейся правообладателем.</w:t>
      </w:r>
    </w:p>
    <w:p w14:paraId="7E7A5E9B" w14:textId="199BDF63" w:rsidR="00C62A02" w:rsidRDefault="00C62A02" w:rsidP="00C62A02">
      <w:pPr>
        <w:spacing w:after="0" w:line="240" w:lineRule="auto"/>
        <w:ind w:firstLine="709"/>
        <w:jc w:val="both"/>
      </w:pPr>
      <w:r>
        <w:t>Техническая поддержка:</w:t>
      </w:r>
    </w:p>
    <w:p w14:paraId="378C4C48" w14:textId="77777777" w:rsidR="00C62A02" w:rsidRDefault="00C62A02" w:rsidP="00C62A02">
      <w:pPr>
        <w:spacing w:after="0" w:line="240" w:lineRule="auto"/>
        <w:ind w:firstLine="709"/>
        <w:jc w:val="both"/>
      </w:pPr>
      <w:r>
        <w:t>Вы можете направить вопросы по функциональности программы игра «Найди пару» следующими способами:</w:t>
      </w:r>
    </w:p>
    <w:p w14:paraId="1C573642" w14:textId="515BFCBE" w:rsidR="00C62A02" w:rsidRPr="00460FA1" w:rsidRDefault="00C62A02" w:rsidP="00C62A02">
      <w:pPr>
        <w:spacing w:after="0" w:line="240" w:lineRule="auto"/>
        <w:ind w:firstLine="709"/>
        <w:jc w:val="both"/>
        <w:rPr>
          <w:lang w:val="en-CA"/>
        </w:rPr>
      </w:pPr>
      <w:r w:rsidRPr="007C7FDD">
        <w:rPr>
          <w:lang w:val="en-US"/>
        </w:rPr>
        <w:t>• Email: drayzen999@proton.me</w:t>
      </w:r>
    </w:p>
    <w:p w14:paraId="3B14494E" w14:textId="7D8C9CEB" w:rsidR="00C62A02" w:rsidRPr="00460FA1" w:rsidRDefault="00C62A02" w:rsidP="00C62A02">
      <w:pPr>
        <w:spacing w:after="0" w:line="240" w:lineRule="auto"/>
        <w:ind w:firstLine="709"/>
        <w:jc w:val="both"/>
        <w:rPr>
          <w:lang w:val="en-US"/>
        </w:rPr>
      </w:pPr>
      <w:r w:rsidRPr="007C7FDD">
        <w:rPr>
          <w:lang w:val="en-US"/>
        </w:rPr>
        <w:t xml:space="preserve">• </w:t>
      </w:r>
      <w:r>
        <w:t>Мессенджеры</w:t>
      </w:r>
      <w:r w:rsidRPr="007C7FDD">
        <w:rPr>
          <w:lang w:val="en-US"/>
        </w:rPr>
        <w:t>: Telegram - @itvertex</w:t>
      </w:r>
    </w:p>
    <w:p w14:paraId="13311429" w14:textId="14699058" w:rsidR="00460FA1" w:rsidRDefault="00C62A02" w:rsidP="00460FA1">
      <w:pPr>
        <w:spacing w:after="0" w:line="240" w:lineRule="auto"/>
        <w:ind w:firstLine="709"/>
      </w:pPr>
      <w:r>
        <w:t>• Форма обратной связи: https://docs.google.com/forms/d/e/1FAIpQLSdf4-gXKGEKqTkHlIzNb1tZBFtg3FzCEsPRWyCfsrLCSs26Zg</w:t>
      </w:r>
    </w:p>
    <w:p w14:paraId="6801C8E9" w14:textId="4F0F25FC" w:rsidR="00C62A02" w:rsidRDefault="00C62A02" w:rsidP="00460FA1">
      <w:pPr>
        <w:spacing w:after="0" w:line="240" w:lineRule="auto"/>
        <w:ind w:firstLine="709"/>
      </w:pPr>
      <w:r>
        <w:t>Продажи и сотрудничество:</w:t>
      </w:r>
    </w:p>
    <w:p w14:paraId="27857E3E" w14:textId="77777777" w:rsidR="00C62A02" w:rsidRDefault="00C62A02" w:rsidP="00C62A02">
      <w:pPr>
        <w:spacing w:after="0" w:line="240" w:lineRule="auto"/>
        <w:ind w:firstLine="709"/>
        <w:jc w:val="both"/>
      </w:pPr>
      <w:r>
        <w:t>По вопросам лицензирования и сотрудничества, пожалуйста используйте следующие каналы:</w:t>
      </w:r>
    </w:p>
    <w:p w14:paraId="4748E412" w14:textId="4E8D8E0D" w:rsidR="00C62A02" w:rsidRPr="00460FA1" w:rsidRDefault="00C62A02" w:rsidP="00460FA1">
      <w:pPr>
        <w:spacing w:after="0" w:line="240" w:lineRule="auto"/>
        <w:ind w:firstLine="709"/>
        <w:jc w:val="both"/>
        <w:rPr>
          <w:lang w:val="en-CA"/>
        </w:rPr>
      </w:pPr>
      <w:r w:rsidRPr="007C7FDD">
        <w:rPr>
          <w:lang w:val="en-US"/>
        </w:rPr>
        <w:t>• Email: drayzen999@proton.me</w:t>
      </w:r>
    </w:p>
    <w:p w14:paraId="20637A14" w14:textId="68BD0CA1" w:rsidR="00C62A02" w:rsidRPr="00460FA1" w:rsidRDefault="00C62A02" w:rsidP="00C62A02">
      <w:pPr>
        <w:spacing w:after="0" w:line="240" w:lineRule="auto"/>
        <w:ind w:firstLine="709"/>
        <w:jc w:val="both"/>
        <w:rPr>
          <w:lang w:val="en-US"/>
        </w:rPr>
      </w:pPr>
      <w:r w:rsidRPr="007C7FDD">
        <w:rPr>
          <w:lang w:val="en-US"/>
        </w:rPr>
        <w:t xml:space="preserve">• </w:t>
      </w:r>
      <w:r>
        <w:t>Мессенджеры</w:t>
      </w:r>
      <w:r w:rsidRPr="007C7FDD">
        <w:rPr>
          <w:lang w:val="en-US"/>
        </w:rPr>
        <w:t>: Telegram - @itvertex</w:t>
      </w:r>
    </w:p>
    <w:p w14:paraId="234F2663" w14:textId="56635CE0" w:rsidR="00C62A02" w:rsidRDefault="00C62A02" w:rsidP="00C62A02">
      <w:pPr>
        <w:spacing w:after="0" w:line="240" w:lineRule="auto"/>
        <w:ind w:firstLine="709"/>
      </w:pPr>
      <w:r>
        <w:lastRenderedPageBreak/>
        <w:t xml:space="preserve">• Форма обратной связи: https://docs.google.com/forms/d/e/1FAIpQLSdf4-gXKGEKqTkHlIzNb1tZBFtg3FzCEsPRWyCfsrLCSs26Zg </w:t>
      </w:r>
    </w:p>
    <w:p w14:paraId="512AFB94" w14:textId="77777777" w:rsidR="00460FA1" w:rsidRDefault="00460FA1" w:rsidP="00C62A02">
      <w:pPr>
        <w:spacing w:after="0" w:line="240" w:lineRule="auto"/>
        <w:ind w:firstLine="709"/>
      </w:pPr>
    </w:p>
    <w:p w14:paraId="2E8064A1" w14:textId="1A9C1B2C" w:rsidR="00C62A02" w:rsidRDefault="00C62A02" w:rsidP="00C62A02">
      <w:pPr>
        <w:spacing w:after="0" w:line="240" w:lineRule="auto"/>
        <w:ind w:firstLine="709"/>
        <w:jc w:val="both"/>
      </w:pPr>
      <w:r>
        <w:t>Офис компании и адрес для корреспонденции:</w:t>
      </w:r>
    </w:p>
    <w:p w14:paraId="6773FA93" w14:textId="77777777" w:rsidR="00DC6769" w:rsidRPr="00DC6769" w:rsidRDefault="00DC6769" w:rsidP="00DC6769">
      <w:pPr>
        <w:spacing w:after="0" w:line="240" w:lineRule="auto"/>
        <w:jc w:val="both"/>
        <w:rPr>
          <w:lang w:val="en-CA"/>
        </w:rPr>
      </w:pPr>
    </w:p>
    <w:tbl>
      <w:tblPr>
        <w:tblStyle w:val="af1"/>
        <w:tblpPr w:leftFromText="180" w:rightFromText="180" w:vertAnchor="text" w:horzAnchor="page" w:tblpX="8101" w:tblpY="22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256"/>
      </w:tblGrid>
      <w:tr w:rsidR="00DC6769" w:rsidRPr="00643802" w14:paraId="081BD169" w14:textId="77777777" w:rsidTr="00167CF1">
        <w:trPr>
          <w:trHeight w:val="257"/>
        </w:trPr>
        <w:tc>
          <w:tcPr>
            <w:tcW w:w="3256" w:type="dxa"/>
            <w:shd w:val="clear" w:color="auto" w:fill="FFFFFF" w:themeFill="background1"/>
          </w:tcPr>
          <w:p w14:paraId="6760D016" w14:textId="77777777" w:rsidR="00DC6769" w:rsidRPr="00643802" w:rsidRDefault="00DC6769" w:rsidP="00167CF1">
            <w:pPr>
              <w:jc w:val="center"/>
            </w:pPr>
            <w:proofErr w:type="spellStart"/>
            <w:r>
              <w:t>ул</w:t>
            </w:r>
            <w:proofErr w:type="spellEnd"/>
            <w:r w:rsidRPr="00643802">
              <w:rPr>
                <w:lang w:val="en-US"/>
              </w:rPr>
              <w:t xml:space="preserve">. </w:t>
            </w:r>
            <w:r>
              <w:t>Проспект</w:t>
            </w:r>
            <w:r w:rsidRPr="00643802">
              <w:rPr>
                <w:lang w:val="en-US"/>
              </w:rPr>
              <w:t xml:space="preserve"> </w:t>
            </w:r>
            <w:r>
              <w:t>Мира</w:t>
            </w:r>
            <w:r w:rsidRPr="00643802">
              <w:rPr>
                <w:lang w:val="en-US"/>
              </w:rPr>
              <w:t xml:space="preserve"> 12</w:t>
            </w:r>
          </w:p>
        </w:tc>
      </w:tr>
      <w:tr w:rsidR="00DC6769" w:rsidRPr="00643802" w14:paraId="00F7C9E1" w14:textId="77777777" w:rsidTr="00167CF1">
        <w:trPr>
          <w:trHeight w:val="257"/>
        </w:trPr>
        <w:tc>
          <w:tcPr>
            <w:tcW w:w="3256" w:type="dxa"/>
            <w:shd w:val="clear" w:color="auto" w:fill="FFFFFF" w:themeFill="background1"/>
          </w:tcPr>
          <w:p w14:paraId="2E3D4E76" w14:textId="77777777" w:rsidR="00DC6769" w:rsidRPr="00643802" w:rsidRDefault="00DC6769" w:rsidP="00167CF1">
            <w:pPr>
              <w:jc w:val="center"/>
            </w:pPr>
            <w:r>
              <w:t>г. Орск</w:t>
            </w:r>
          </w:p>
        </w:tc>
      </w:tr>
      <w:tr w:rsidR="00DC6769" w:rsidRPr="00643802" w14:paraId="09720C63" w14:textId="77777777" w:rsidTr="00167CF1">
        <w:trPr>
          <w:trHeight w:val="257"/>
        </w:trPr>
        <w:tc>
          <w:tcPr>
            <w:tcW w:w="3256" w:type="dxa"/>
            <w:shd w:val="clear" w:color="auto" w:fill="FFFFFF" w:themeFill="background1"/>
          </w:tcPr>
          <w:p w14:paraId="3D087B61" w14:textId="77777777" w:rsidR="00DC6769" w:rsidRPr="00643802" w:rsidRDefault="00DC6769" w:rsidP="00167CF1">
            <w:pPr>
              <w:jc w:val="center"/>
            </w:pPr>
            <w:r>
              <w:t>Оренбургская обл. РФ</w:t>
            </w:r>
          </w:p>
        </w:tc>
      </w:tr>
    </w:tbl>
    <w:p w14:paraId="7751F03A" w14:textId="77777777" w:rsidR="00DC6769" w:rsidRDefault="00DC6769" w:rsidP="00DC6769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D79DF1A" wp14:editId="6770B000">
            <wp:extent cx="3115749" cy="2076450"/>
            <wp:effectExtent l="0" t="0" r="8890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41" cy="21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437A6" w14:textId="1E52E1D7" w:rsidR="00643802" w:rsidRDefault="00643802" w:rsidP="00C62A02">
      <w:pPr>
        <w:spacing w:after="0" w:line="240" w:lineRule="auto"/>
        <w:jc w:val="center"/>
      </w:pPr>
    </w:p>
    <w:sectPr w:rsidR="00643802" w:rsidSect="00C90116">
      <w:headerReference w:type="default" r:id="rId14"/>
      <w:footerReference w:type="default" r:id="rId15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8CAD6" w14:textId="77777777" w:rsidR="007A66C1" w:rsidRDefault="007A66C1" w:rsidP="00BC3DDD">
      <w:pPr>
        <w:spacing w:after="0" w:line="240" w:lineRule="auto"/>
      </w:pPr>
      <w:r>
        <w:separator/>
      </w:r>
    </w:p>
  </w:endnote>
  <w:endnote w:type="continuationSeparator" w:id="0">
    <w:p w14:paraId="67516D7C" w14:textId="77777777" w:rsidR="007A66C1" w:rsidRDefault="007A66C1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B1CA" w14:textId="77777777" w:rsidR="007A66C1" w:rsidRDefault="007A66C1" w:rsidP="00BC3DDD">
      <w:pPr>
        <w:spacing w:after="0" w:line="240" w:lineRule="auto"/>
      </w:pPr>
      <w:r>
        <w:separator/>
      </w:r>
    </w:p>
  </w:footnote>
  <w:footnote w:type="continuationSeparator" w:id="0">
    <w:p w14:paraId="4CB03C21" w14:textId="77777777" w:rsidR="007A66C1" w:rsidRDefault="007A66C1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AF7"/>
    <w:multiLevelType w:val="hybridMultilevel"/>
    <w:tmpl w:val="71CC14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631CE9"/>
    <w:multiLevelType w:val="hybridMultilevel"/>
    <w:tmpl w:val="A60A81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F50634"/>
    <w:multiLevelType w:val="hybridMultilevel"/>
    <w:tmpl w:val="589A7F70"/>
    <w:lvl w:ilvl="0" w:tplc="04190017">
      <w:start w:val="1"/>
      <w:numFmt w:val="lowerLetter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147F0993"/>
    <w:multiLevelType w:val="hybridMultilevel"/>
    <w:tmpl w:val="E93C2C8A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776B68"/>
    <w:multiLevelType w:val="hybridMultilevel"/>
    <w:tmpl w:val="979CB16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B84A0A"/>
    <w:multiLevelType w:val="hybridMultilevel"/>
    <w:tmpl w:val="CFD6E1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C0388F"/>
    <w:multiLevelType w:val="hybridMultilevel"/>
    <w:tmpl w:val="17FA2E1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A61D0F"/>
    <w:multiLevelType w:val="hybridMultilevel"/>
    <w:tmpl w:val="1910DE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26778D"/>
    <w:multiLevelType w:val="hybridMultilevel"/>
    <w:tmpl w:val="1910DE0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2740194"/>
    <w:multiLevelType w:val="hybridMultilevel"/>
    <w:tmpl w:val="196CC1B8"/>
    <w:lvl w:ilvl="0" w:tplc="D3E47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2A12A5A"/>
    <w:multiLevelType w:val="hybridMultilevel"/>
    <w:tmpl w:val="E93C2C8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3523E16"/>
    <w:multiLevelType w:val="hybridMultilevel"/>
    <w:tmpl w:val="1D88371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3E001BC"/>
    <w:multiLevelType w:val="hybridMultilevel"/>
    <w:tmpl w:val="58CE3D1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5875A90"/>
    <w:multiLevelType w:val="hybridMultilevel"/>
    <w:tmpl w:val="03F8BCF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DC5179"/>
    <w:multiLevelType w:val="hybridMultilevel"/>
    <w:tmpl w:val="CA5E2D5A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360297"/>
    <w:multiLevelType w:val="hybridMultilevel"/>
    <w:tmpl w:val="03728774"/>
    <w:lvl w:ilvl="0" w:tplc="04190011">
      <w:start w:val="1"/>
      <w:numFmt w:val="decimal"/>
      <w:lvlText w:val="%1)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7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135988"/>
    <w:multiLevelType w:val="hybridMultilevel"/>
    <w:tmpl w:val="16D0759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6DB2C85"/>
    <w:multiLevelType w:val="hybridMultilevel"/>
    <w:tmpl w:val="5AB2F0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0931652"/>
    <w:multiLevelType w:val="hybridMultilevel"/>
    <w:tmpl w:val="E5964B66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52C6417"/>
    <w:multiLevelType w:val="multilevel"/>
    <w:tmpl w:val="987C3B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C4048"/>
    <w:multiLevelType w:val="hybridMultilevel"/>
    <w:tmpl w:val="9AA2A19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927120F"/>
    <w:multiLevelType w:val="hybridMultilevel"/>
    <w:tmpl w:val="0872581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A1F507B"/>
    <w:multiLevelType w:val="hybridMultilevel"/>
    <w:tmpl w:val="CFD6E1E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CEB0E3A"/>
    <w:multiLevelType w:val="hybridMultilevel"/>
    <w:tmpl w:val="00F4F2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2071F3D"/>
    <w:multiLevelType w:val="hybridMultilevel"/>
    <w:tmpl w:val="3FD41948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56D7D1D"/>
    <w:multiLevelType w:val="hybridMultilevel"/>
    <w:tmpl w:val="2242987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84C27C2"/>
    <w:multiLevelType w:val="hybridMultilevel"/>
    <w:tmpl w:val="F2D2ECA2"/>
    <w:lvl w:ilvl="0" w:tplc="DCAC424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0" w15:restartNumberingAfterBreak="0">
    <w:nsid w:val="59D330FE"/>
    <w:multiLevelType w:val="hybridMultilevel"/>
    <w:tmpl w:val="2FB483E8"/>
    <w:lvl w:ilvl="0" w:tplc="4EFEFF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F300218"/>
    <w:multiLevelType w:val="hybridMultilevel"/>
    <w:tmpl w:val="C6EABA4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0321800"/>
    <w:multiLevelType w:val="hybridMultilevel"/>
    <w:tmpl w:val="4F0E6524"/>
    <w:lvl w:ilvl="0" w:tplc="0A0CEE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0DB7133"/>
    <w:multiLevelType w:val="hybridMultilevel"/>
    <w:tmpl w:val="ECD40092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DF1D84"/>
    <w:multiLevelType w:val="hybridMultilevel"/>
    <w:tmpl w:val="FE2C75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66E5321"/>
    <w:multiLevelType w:val="multilevel"/>
    <w:tmpl w:val="D47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446465"/>
    <w:multiLevelType w:val="hybridMultilevel"/>
    <w:tmpl w:val="670249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9286C9A"/>
    <w:multiLevelType w:val="hybridMultilevel"/>
    <w:tmpl w:val="6120A11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A894FE0"/>
    <w:multiLevelType w:val="hybridMultilevel"/>
    <w:tmpl w:val="173A8B6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EFF0387"/>
    <w:multiLevelType w:val="hybridMultilevel"/>
    <w:tmpl w:val="E0384D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24B73A4"/>
    <w:multiLevelType w:val="hybridMultilevel"/>
    <w:tmpl w:val="5A0292B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34B4AD7"/>
    <w:multiLevelType w:val="hybridMultilevel"/>
    <w:tmpl w:val="A9C8E1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A705F3D"/>
    <w:multiLevelType w:val="hybridMultilevel"/>
    <w:tmpl w:val="C194C504"/>
    <w:lvl w:ilvl="0" w:tplc="DCAC424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4" w15:restartNumberingAfterBreak="0">
    <w:nsid w:val="7AA439EB"/>
    <w:multiLevelType w:val="hybridMultilevel"/>
    <w:tmpl w:val="62ACB5A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AF97EEC"/>
    <w:multiLevelType w:val="hybridMultilevel"/>
    <w:tmpl w:val="107015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C58104D"/>
    <w:multiLevelType w:val="hybridMultilevel"/>
    <w:tmpl w:val="408208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D690865"/>
    <w:multiLevelType w:val="hybridMultilevel"/>
    <w:tmpl w:val="5552C6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20637823">
    <w:abstractNumId w:val="15"/>
  </w:num>
  <w:num w:numId="2" w16cid:durableId="1356538875">
    <w:abstractNumId w:val="17"/>
  </w:num>
  <w:num w:numId="3" w16cid:durableId="1083142498">
    <w:abstractNumId w:val="34"/>
  </w:num>
  <w:num w:numId="4" w16cid:durableId="748425813">
    <w:abstractNumId w:val="20"/>
  </w:num>
  <w:num w:numId="5" w16cid:durableId="1207333859">
    <w:abstractNumId w:val="30"/>
  </w:num>
  <w:num w:numId="6" w16cid:durableId="1208880117">
    <w:abstractNumId w:val="9"/>
  </w:num>
  <w:num w:numId="7" w16cid:durableId="1327515415">
    <w:abstractNumId w:val="36"/>
  </w:num>
  <w:num w:numId="8" w16cid:durableId="310909446">
    <w:abstractNumId w:val="22"/>
  </w:num>
  <w:num w:numId="9" w16cid:durableId="1192718783">
    <w:abstractNumId w:val="32"/>
  </w:num>
  <w:num w:numId="10" w16cid:durableId="1450472001">
    <w:abstractNumId w:val="2"/>
  </w:num>
  <w:num w:numId="11" w16cid:durableId="1149902920">
    <w:abstractNumId w:val="12"/>
  </w:num>
  <w:num w:numId="12" w16cid:durableId="1758357097">
    <w:abstractNumId w:val="10"/>
  </w:num>
  <w:num w:numId="13" w16cid:durableId="1433086990">
    <w:abstractNumId w:val="21"/>
  </w:num>
  <w:num w:numId="14" w16cid:durableId="2112967039">
    <w:abstractNumId w:val="23"/>
  </w:num>
  <w:num w:numId="15" w16cid:durableId="1575503022">
    <w:abstractNumId w:val="6"/>
  </w:num>
  <w:num w:numId="16" w16cid:durableId="187380913">
    <w:abstractNumId w:val="14"/>
  </w:num>
  <w:num w:numId="17" w16cid:durableId="1964117622">
    <w:abstractNumId w:val="40"/>
  </w:num>
  <w:num w:numId="18" w16cid:durableId="394857637">
    <w:abstractNumId w:val="26"/>
  </w:num>
  <w:num w:numId="19" w16cid:durableId="1161392080">
    <w:abstractNumId w:val="29"/>
  </w:num>
  <w:num w:numId="20" w16cid:durableId="1599563779">
    <w:abstractNumId w:val="43"/>
  </w:num>
  <w:num w:numId="21" w16cid:durableId="1027950866">
    <w:abstractNumId w:val="0"/>
  </w:num>
  <w:num w:numId="22" w16cid:durableId="1209880792">
    <w:abstractNumId w:val="13"/>
  </w:num>
  <w:num w:numId="23" w16cid:durableId="1937204766">
    <w:abstractNumId w:val="28"/>
  </w:num>
  <w:num w:numId="24" w16cid:durableId="1572809043">
    <w:abstractNumId w:val="4"/>
  </w:num>
  <w:num w:numId="25" w16cid:durableId="279459743">
    <w:abstractNumId w:val="3"/>
  </w:num>
  <w:num w:numId="26" w16cid:durableId="2086148419">
    <w:abstractNumId w:val="33"/>
  </w:num>
  <w:num w:numId="27" w16cid:durableId="412747280">
    <w:abstractNumId w:val="27"/>
  </w:num>
  <w:num w:numId="28" w16cid:durableId="1428233053">
    <w:abstractNumId w:val="38"/>
  </w:num>
  <w:num w:numId="29" w16cid:durableId="1857694658">
    <w:abstractNumId w:val="46"/>
  </w:num>
  <w:num w:numId="30" w16cid:durableId="1869760223">
    <w:abstractNumId w:val="5"/>
  </w:num>
  <w:num w:numId="31" w16cid:durableId="302974095">
    <w:abstractNumId w:val="31"/>
  </w:num>
  <w:num w:numId="32" w16cid:durableId="1148132763">
    <w:abstractNumId w:val="25"/>
  </w:num>
  <w:num w:numId="33" w16cid:durableId="148834224">
    <w:abstractNumId w:val="7"/>
  </w:num>
  <w:num w:numId="34" w16cid:durableId="689726510">
    <w:abstractNumId w:val="8"/>
  </w:num>
  <w:num w:numId="35" w16cid:durableId="393086039">
    <w:abstractNumId w:val="19"/>
  </w:num>
  <w:num w:numId="36" w16cid:durableId="676886231">
    <w:abstractNumId w:val="42"/>
  </w:num>
  <w:num w:numId="37" w16cid:durableId="73017035">
    <w:abstractNumId w:val="44"/>
  </w:num>
  <w:num w:numId="38" w16cid:durableId="1382703342">
    <w:abstractNumId w:val="37"/>
  </w:num>
  <w:num w:numId="39" w16cid:durableId="1686706490">
    <w:abstractNumId w:val="39"/>
  </w:num>
  <w:num w:numId="40" w16cid:durableId="1519739226">
    <w:abstractNumId w:val="47"/>
  </w:num>
  <w:num w:numId="41" w16cid:durableId="1448551038">
    <w:abstractNumId w:val="41"/>
  </w:num>
  <w:num w:numId="42" w16cid:durableId="377824674">
    <w:abstractNumId w:val="1"/>
  </w:num>
  <w:num w:numId="43" w16cid:durableId="2105107867">
    <w:abstractNumId w:val="16"/>
  </w:num>
  <w:num w:numId="44" w16cid:durableId="194932408">
    <w:abstractNumId w:val="35"/>
  </w:num>
  <w:num w:numId="45" w16cid:durableId="289436504">
    <w:abstractNumId w:val="18"/>
  </w:num>
  <w:num w:numId="46" w16cid:durableId="1003628075">
    <w:abstractNumId w:val="45"/>
  </w:num>
  <w:num w:numId="47" w16cid:durableId="498548330">
    <w:abstractNumId w:val="11"/>
  </w:num>
  <w:num w:numId="48" w16cid:durableId="134554900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36C6"/>
    <w:rsid w:val="00005395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88B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4572B"/>
    <w:rsid w:val="001519AB"/>
    <w:rsid w:val="001566BA"/>
    <w:rsid w:val="001607BB"/>
    <w:rsid w:val="00167287"/>
    <w:rsid w:val="00170D1E"/>
    <w:rsid w:val="00176E38"/>
    <w:rsid w:val="0018275B"/>
    <w:rsid w:val="00185CCF"/>
    <w:rsid w:val="00195A2E"/>
    <w:rsid w:val="001A07BA"/>
    <w:rsid w:val="001A3C88"/>
    <w:rsid w:val="001C0E59"/>
    <w:rsid w:val="001D63E0"/>
    <w:rsid w:val="001D6C90"/>
    <w:rsid w:val="001E08A4"/>
    <w:rsid w:val="001E6F01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76D56"/>
    <w:rsid w:val="00283DB5"/>
    <w:rsid w:val="002915C5"/>
    <w:rsid w:val="002A4241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A8A"/>
    <w:rsid w:val="00373977"/>
    <w:rsid w:val="00377285"/>
    <w:rsid w:val="00392EA6"/>
    <w:rsid w:val="00394665"/>
    <w:rsid w:val="003A1481"/>
    <w:rsid w:val="003A731D"/>
    <w:rsid w:val="003C627E"/>
    <w:rsid w:val="003D3DB6"/>
    <w:rsid w:val="003D4E85"/>
    <w:rsid w:val="003D58F9"/>
    <w:rsid w:val="003D6241"/>
    <w:rsid w:val="003F6477"/>
    <w:rsid w:val="004001FD"/>
    <w:rsid w:val="00412A25"/>
    <w:rsid w:val="00416922"/>
    <w:rsid w:val="0044135B"/>
    <w:rsid w:val="004470C3"/>
    <w:rsid w:val="00450ABA"/>
    <w:rsid w:val="00453A3B"/>
    <w:rsid w:val="00457D8A"/>
    <w:rsid w:val="00460FA1"/>
    <w:rsid w:val="00463E97"/>
    <w:rsid w:val="00466642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1586D"/>
    <w:rsid w:val="005206FD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94E30"/>
    <w:rsid w:val="00595CC5"/>
    <w:rsid w:val="005A53B5"/>
    <w:rsid w:val="005A747C"/>
    <w:rsid w:val="005B197A"/>
    <w:rsid w:val="005C07EB"/>
    <w:rsid w:val="005C6B28"/>
    <w:rsid w:val="005C78B9"/>
    <w:rsid w:val="005D6495"/>
    <w:rsid w:val="005D6958"/>
    <w:rsid w:val="005E2498"/>
    <w:rsid w:val="006003FE"/>
    <w:rsid w:val="00604570"/>
    <w:rsid w:val="00604DB7"/>
    <w:rsid w:val="006108FD"/>
    <w:rsid w:val="006307CE"/>
    <w:rsid w:val="00634397"/>
    <w:rsid w:val="00634B71"/>
    <w:rsid w:val="00643802"/>
    <w:rsid w:val="00650E61"/>
    <w:rsid w:val="006514DF"/>
    <w:rsid w:val="00653D53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7039F1"/>
    <w:rsid w:val="00710711"/>
    <w:rsid w:val="00711FE0"/>
    <w:rsid w:val="007123E1"/>
    <w:rsid w:val="0071762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83840"/>
    <w:rsid w:val="007933EB"/>
    <w:rsid w:val="00793EC3"/>
    <w:rsid w:val="00794201"/>
    <w:rsid w:val="007964B7"/>
    <w:rsid w:val="00797F64"/>
    <w:rsid w:val="007A66C1"/>
    <w:rsid w:val="007B6EFC"/>
    <w:rsid w:val="007B6FB4"/>
    <w:rsid w:val="007C48E4"/>
    <w:rsid w:val="007C796A"/>
    <w:rsid w:val="007C7FDD"/>
    <w:rsid w:val="007D1FC2"/>
    <w:rsid w:val="007D2ECE"/>
    <w:rsid w:val="007D3E18"/>
    <w:rsid w:val="007D7CD6"/>
    <w:rsid w:val="007F1330"/>
    <w:rsid w:val="007F2368"/>
    <w:rsid w:val="007F325A"/>
    <w:rsid w:val="00801064"/>
    <w:rsid w:val="008015F0"/>
    <w:rsid w:val="008018D5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25B4"/>
    <w:rsid w:val="0086296A"/>
    <w:rsid w:val="008641A2"/>
    <w:rsid w:val="00874DDF"/>
    <w:rsid w:val="008751EC"/>
    <w:rsid w:val="00875BE7"/>
    <w:rsid w:val="00875EBB"/>
    <w:rsid w:val="0087691C"/>
    <w:rsid w:val="00886C3D"/>
    <w:rsid w:val="008929F8"/>
    <w:rsid w:val="008979BD"/>
    <w:rsid w:val="008B3BAB"/>
    <w:rsid w:val="008B6E23"/>
    <w:rsid w:val="008C5361"/>
    <w:rsid w:val="008C54A1"/>
    <w:rsid w:val="008D00CA"/>
    <w:rsid w:val="008D245D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35CC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A5D79"/>
    <w:rsid w:val="009B3177"/>
    <w:rsid w:val="009B452E"/>
    <w:rsid w:val="009B4E31"/>
    <w:rsid w:val="009C0E2E"/>
    <w:rsid w:val="009C2E62"/>
    <w:rsid w:val="009C5919"/>
    <w:rsid w:val="009D49FB"/>
    <w:rsid w:val="009E2008"/>
    <w:rsid w:val="009E51F2"/>
    <w:rsid w:val="009F3D1C"/>
    <w:rsid w:val="009F68E2"/>
    <w:rsid w:val="009F7EE9"/>
    <w:rsid w:val="00A0204A"/>
    <w:rsid w:val="00A17283"/>
    <w:rsid w:val="00A22016"/>
    <w:rsid w:val="00A22926"/>
    <w:rsid w:val="00A251FD"/>
    <w:rsid w:val="00A25B3B"/>
    <w:rsid w:val="00A306F5"/>
    <w:rsid w:val="00A3651D"/>
    <w:rsid w:val="00A40B37"/>
    <w:rsid w:val="00A45D36"/>
    <w:rsid w:val="00A46AAC"/>
    <w:rsid w:val="00A52631"/>
    <w:rsid w:val="00A71B3F"/>
    <w:rsid w:val="00A7299C"/>
    <w:rsid w:val="00A7336C"/>
    <w:rsid w:val="00A74503"/>
    <w:rsid w:val="00A76215"/>
    <w:rsid w:val="00A80600"/>
    <w:rsid w:val="00A80E0C"/>
    <w:rsid w:val="00A8602B"/>
    <w:rsid w:val="00A90B18"/>
    <w:rsid w:val="00A91E8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F38B2"/>
    <w:rsid w:val="00AF511F"/>
    <w:rsid w:val="00B07A87"/>
    <w:rsid w:val="00B16F1B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3E7A"/>
    <w:rsid w:val="00B94AB7"/>
    <w:rsid w:val="00BB07EA"/>
    <w:rsid w:val="00BB2C1F"/>
    <w:rsid w:val="00BB4928"/>
    <w:rsid w:val="00BC3DDD"/>
    <w:rsid w:val="00BC76B3"/>
    <w:rsid w:val="00BD562B"/>
    <w:rsid w:val="00BD5BBF"/>
    <w:rsid w:val="00BF5832"/>
    <w:rsid w:val="00BF7C41"/>
    <w:rsid w:val="00C02F86"/>
    <w:rsid w:val="00C0575B"/>
    <w:rsid w:val="00C101D6"/>
    <w:rsid w:val="00C109E1"/>
    <w:rsid w:val="00C16239"/>
    <w:rsid w:val="00C2058D"/>
    <w:rsid w:val="00C2659F"/>
    <w:rsid w:val="00C43895"/>
    <w:rsid w:val="00C44C64"/>
    <w:rsid w:val="00C4711F"/>
    <w:rsid w:val="00C600A7"/>
    <w:rsid w:val="00C62A02"/>
    <w:rsid w:val="00C73538"/>
    <w:rsid w:val="00C74A78"/>
    <w:rsid w:val="00C74ABF"/>
    <w:rsid w:val="00C74D4B"/>
    <w:rsid w:val="00C76779"/>
    <w:rsid w:val="00C80E63"/>
    <w:rsid w:val="00C819F7"/>
    <w:rsid w:val="00C90116"/>
    <w:rsid w:val="00C93BCD"/>
    <w:rsid w:val="00C96920"/>
    <w:rsid w:val="00C97AAB"/>
    <w:rsid w:val="00CA41F0"/>
    <w:rsid w:val="00CB7A5B"/>
    <w:rsid w:val="00CC42CF"/>
    <w:rsid w:val="00CC4770"/>
    <w:rsid w:val="00CD27ED"/>
    <w:rsid w:val="00CD5271"/>
    <w:rsid w:val="00CE199A"/>
    <w:rsid w:val="00D11FAC"/>
    <w:rsid w:val="00D167C2"/>
    <w:rsid w:val="00D25583"/>
    <w:rsid w:val="00D266DA"/>
    <w:rsid w:val="00D30688"/>
    <w:rsid w:val="00D30928"/>
    <w:rsid w:val="00D32426"/>
    <w:rsid w:val="00D3797C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C6769"/>
    <w:rsid w:val="00DD1DCF"/>
    <w:rsid w:val="00DE3174"/>
    <w:rsid w:val="00DE3893"/>
    <w:rsid w:val="00DE682B"/>
    <w:rsid w:val="00DF3F4E"/>
    <w:rsid w:val="00E03FA8"/>
    <w:rsid w:val="00E16076"/>
    <w:rsid w:val="00E254DD"/>
    <w:rsid w:val="00E41C72"/>
    <w:rsid w:val="00E43DB6"/>
    <w:rsid w:val="00E44970"/>
    <w:rsid w:val="00E51FCA"/>
    <w:rsid w:val="00E5428A"/>
    <w:rsid w:val="00E55F17"/>
    <w:rsid w:val="00E55F2A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3E40"/>
    <w:rsid w:val="00EE499F"/>
    <w:rsid w:val="00EF1ECE"/>
    <w:rsid w:val="00EF4CE9"/>
    <w:rsid w:val="00EF61B2"/>
    <w:rsid w:val="00EF69B2"/>
    <w:rsid w:val="00F03C51"/>
    <w:rsid w:val="00F125DC"/>
    <w:rsid w:val="00F13D0C"/>
    <w:rsid w:val="00F2178B"/>
    <w:rsid w:val="00F22C74"/>
    <w:rsid w:val="00F22F91"/>
    <w:rsid w:val="00F41045"/>
    <w:rsid w:val="00F415F4"/>
    <w:rsid w:val="00F55492"/>
    <w:rsid w:val="00F60C88"/>
    <w:rsid w:val="00F64AF6"/>
    <w:rsid w:val="00F74B8B"/>
    <w:rsid w:val="00F83E9D"/>
    <w:rsid w:val="00F84D51"/>
    <w:rsid w:val="00F90E8B"/>
    <w:rsid w:val="00F95728"/>
    <w:rsid w:val="00F97ED2"/>
    <w:rsid w:val="00FA09B2"/>
    <w:rsid w:val="00FA63A4"/>
    <w:rsid w:val="00FB0154"/>
    <w:rsid w:val="00FB3DD8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FA1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</Template>
  <TotalTime>2097</TotalTime>
  <Pages>14</Pages>
  <Words>2760</Words>
  <Characters>15736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adriano</cp:lastModifiedBy>
  <cp:revision>190</cp:revision>
  <cp:lastPrinted>2020-11-23T21:13:00Z</cp:lastPrinted>
  <dcterms:created xsi:type="dcterms:W3CDTF">2026-02-10T04:00:00Z</dcterms:created>
  <dcterms:modified xsi:type="dcterms:W3CDTF">2026-06-09T18:33:00Z</dcterms:modified>
</cp:coreProperties>
</file>